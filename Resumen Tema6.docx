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8EDD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📘</w:t>
      </w:r>
      <w:r w:rsidRPr="00D8400D">
        <w:rPr>
          <w:b/>
          <w:bCs/>
        </w:rPr>
        <w:t xml:space="preserve"> TEMA 6 – SERVICIOS DE ALMACENAMIENTO</w:t>
      </w:r>
    </w:p>
    <w:p w14:paraId="634887C1" w14:textId="77777777" w:rsidR="00D8400D" w:rsidRPr="00D8400D" w:rsidRDefault="00D8400D" w:rsidP="00D8400D">
      <w:r w:rsidRPr="00D8400D">
        <w:rPr>
          <w:b/>
          <w:bCs/>
        </w:rPr>
        <w:t>Módulo: Fundamentos de Computación en la Nube (DAW)</w:t>
      </w:r>
    </w:p>
    <w:p w14:paraId="708CDE49" w14:textId="437476DB" w:rsidR="00D8400D" w:rsidRPr="00D8400D" w:rsidRDefault="00D8400D" w:rsidP="00D8400D"/>
    <w:p w14:paraId="67389B4A" w14:textId="77777777" w:rsidR="00D8400D" w:rsidRPr="00D8400D" w:rsidRDefault="00D8400D" w:rsidP="00D8400D">
      <w:pPr>
        <w:rPr>
          <w:b/>
          <w:bCs/>
        </w:rPr>
      </w:pPr>
      <w:r w:rsidRPr="00D8400D">
        <w:rPr>
          <w:b/>
          <w:bCs/>
        </w:rPr>
        <w:t>1️</w:t>
      </w:r>
      <w:r w:rsidRPr="00D8400D">
        <w:rPr>
          <w:rFonts w:ascii="Segoe UI Symbol" w:hAnsi="Segoe UI Symbol" w:cs="Segoe UI Symbol"/>
          <w:b/>
          <w:bCs/>
        </w:rPr>
        <w:t>⃣</w:t>
      </w:r>
      <w:r w:rsidRPr="00D8400D">
        <w:rPr>
          <w:b/>
          <w:bCs/>
        </w:rPr>
        <w:t xml:space="preserve"> ¿Qué es el almacenamiento en la nube?</w:t>
      </w:r>
    </w:p>
    <w:p w14:paraId="01AA60FE" w14:textId="77777777" w:rsidR="00D8400D" w:rsidRPr="00D8400D" w:rsidRDefault="00D8400D" w:rsidP="00D8400D">
      <w:r w:rsidRPr="00D8400D">
        <w:t xml:space="preserve">El </w:t>
      </w:r>
      <w:r w:rsidRPr="00D8400D">
        <w:rPr>
          <w:b/>
          <w:bCs/>
        </w:rPr>
        <w:t>almacenamiento en la nube</w:t>
      </w:r>
      <w:r w:rsidRPr="00D8400D">
        <w:t xml:space="preserve"> es un servicio que permite </w:t>
      </w:r>
      <w:r w:rsidRPr="00D8400D">
        <w:rPr>
          <w:b/>
          <w:bCs/>
        </w:rPr>
        <w:t>guardar, gestionar y acceder a datos</w:t>
      </w:r>
      <w:r w:rsidRPr="00D8400D">
        <w:t xml:space="preserve"> (archivos, aplicaciones, copias de seguridad, bases de datos, etc.) a través de Internet, sin necesidad de disponer de hardware propio.</w:t>
      </w:r>
    </w:p>
    <w:p w14:paraId="0057B476" w14:textId="77777777" w:rsidR="00D8400D" w:rsidRPr="00D8400D" w:rsidRDefault="00D8400D" w:rsidP="00D8400D">
      <w:r w:rsidRPr="00D8400D">
        <w:rPr>
          <w:rFonts w:ascii="Segoe UI Emoji" w:hAnsi="Segoe UI Emoji" w:cs="Segoe UI Emoji"/>
        </w:rPr>
        <w:t>📌</w:t>
      </w:r>
      <w:r w:rsidRPr="00D8400D">
        <w:t xml:space="preserve"> El proveedor de la nube se encarga de:</w:t>
      </w:r>
    </w:p>
    <w:p w14:paraId="3FB2D196" w14:textId="77777777" w:rsidR="00D8400D" w:rsidRPr="00D8400D" w:rsidRDefault="00D8400D" w:rsidP="00D8400D">
      <w:pPr>
        <w:numPr>
          <w:ilvl w:val="0"/>
          <w:numId w:val="1"/>
        </w:numPr>
      </w:pPr>
      <w:r w:rsidRPr="00D8400D">
        <w:t>Infraestructura física</w:t>
      </w:r>
    </w:p>
    <w:p w14:paraId="4A1F333D" w14:textId="77777777" w:rsidR="00D8400D" w:rsidRPr="00D8400D" w:rsidRDefault="00D8400D" w:rsidP="00D8400D">
      <w:pPr>
        <w:numPr>
          <w:ilvl w:val="0"/>
          <w:numId w:val="1"/>
        </w:numPr>
      </w:pPr>
      <w:r w:rsidRPr="00D8400D">
        <w:t>Mantenimiento</w:t>
      </w:r>
    </w:p>
    <w:p w14:paraId="29FD8D3E" w14:textId="77777777" w:rsidR="00D8400D" w:rsidRPr="00D8400D" w:rsidRDefault="00D8400D" w:rsidP="00D8400D">
      <w:pPr>
        <w:numPr>
          <w:ilvl w:val="0"/>
          <w:numId w:val="1"/>
        </w:numPr>
      </w:pPr>
      <w:r w:rsidRPr="00D8400D">
        <w:t>Seguridad básica</w:t>
      </w:r>
    </w:p>
    <w:p w14:paraId="7F205471" w14:textId="77777777" w:rsidR="00D8400D" w:rsidRPr="00D8400D" w:rsidRDefault="00D8400D" w:rsidP="00D8400D">
      <w:pPr>
        <w:numPr>
          <w:ilvl w:val="0"/>
          <w:numId w:val="1"/>
        </w:numPr>
      </w:pPr>
      <w:r w:rsidRPr="00D8400D">
        <w:t>Disponibilidad y escalabilidad</w:t>
      </w:r>
    </w:p>
    <w:p w14:paraId="165479DA" w14:textId="77777777" w:rsidR="00D8400D" w:rsidRPr="00D8400D" w:rsidRDefault="00D8400D" w:rsidP="00D8400D">
      <w:r w:rsidRPr="00D8400D">
        <w:rPr>
          <w:rFonts w:ascii="Segoe UI Emoji" w:hAnsi="Segoe UI Emoji" w:cs="Segoe UI Emoji"/>
        </w:rPr>
        <w:t>📌</w:t>
      </w:r>
      <w:r w:rsidRPr="00D8400D">
        <w:t xml:space="preserve"> El usuario se encarga de:</w:t>
      </w:r>
    </w:p>
    <w:p w14:paraId="41D34AFB" w14:textId="77777777" w:rsidR="00D8400D" w:rsidRPr="00D8400D" w:rsidRDefault="00D8400D" w:rsidP="00D8400D">
      <w:pPr>
        <w:numPr>
          <w:ilvl w:val="0"/>
          <w:numId w:val="2"/>
        </w:numPr>
      </w:pPr>
      <w:r w:rsidRPr="00D8400D">
        <w:t>Qué datos se almacenan</w:t>
      </w:r>
    </w:p>
    <w:p w14:paraId="61F04E28" w14:textId="77777777" w:rsidR="00D8400D" w:rsidRPr="00D8400D" w:rsidRDefault="00D8400D" w:rsidP="00D8400D">
      <w:pPr>
        <w:numPr>
          <w:ilvl w:val="0"/>
          <w:numId w:val="2"/>
        </w:numPr>
      </w:pPr>
      <w:r w:rsidRPr="00D8400D">
        <w:t>Cómo se organizan</w:t>
      </w:r>
    </w:p>
    <w:p w14:paraId="5AF33F9A" w14:textId="77777777" w:rsidR="00D8400D" w:rsidRDefault="00D8400D" w:rsidP="00D8400D">
      <w:pPr>
        <w:numPr>
          <w:ilvl w:val="0"/>
          <w:numId w:val="2"/>
        </w:numPr>
      </w:pPr>
      <w:r w:rsidRPr="00D8400D">
        <w:t>Quién accede a ellos</w:t>
      </w:r>
    </w:p>
    <w:p w14:paraId="74696094" w14:textId="77777777" w:rsidR="005D4461" w:rsidRPr="00D8400D" w:rsidRDefault="005D4461" w:rsidP="005D4461">
      <w:pPr>
        <w:ind w:left="720"/>
      </w:pPr>
    </w:p>
    <w:p w14:paraId="40DBE670" w14:textId="7764B0B1" w:rsidR="00D8400D" w:rsidRPr="005D4461" w:rsidRDefault="005D4461" w:rsidP="00D8400D">
      <w:pPr>
        <w:rPr>
          <w:lang w:val="en-US"/>
        </w:rPr>
      </w:pPr>
      <w:r w:rsidRPr="005D4461">
        <w:rPr>
          <w:b/>
          <w:bCs/>
          <w:lang w:val="en-US"/>
        </w:rPr>
        <w:t>Amazon Web Services (AWS)</w:t>
      </w:r>
      <w:r w:rsidRPr="005D4461">
        <w:rPr>
          <w:lang w:val="en-US"/>
        </w:rPr>
        <w:t>, </w:t>
      </w:r>
      <w:r w:rsidRPr="005D4461">
        <w:rPr>
          <w:b/>
          <w:bCs/>
          <w:lang w:val="en-US"/>
        </w:rPr>
        <w:t>Microsoft Azure</w:t>
      </w:r>
      <w:r w:rsidRPr="005D4461">
        <w:rPr>
          <w:lang w:val="en-US"/>
        </w:rPr>
        <w:t>, </w:t>
      </w:r>
      <w:r w:rsidRPr="005D4461">
        <w:rPr>
          <w:b/>
          <w:bCs/>
          <w:lang w:val="en-US"/>
        </w:rPr>
        <w:t>Google Cloud Platform (GCP)</w:t>
      </w:r>
      <w:r w:rsidRPr="005D4461">
        <w:rPr>
          <w:lang w:val="en-US"/>
        </w:rPr>
        <w:t>, </w:t>
      </w:r>
      <w:r w:rsidRPr="005D4461">
        <w:rPr>
          <w:b/>
          <w:bCs/>
          <w:lang w:val="en-US"/>
        </w:rPr>
        <w:t>IBM Cloud</w:t>
      </w:r>
      <w:r w:rsidRPr="005D4461">
        <w:rPr>
          <w:lang w:val="en-US"/>
        </w:rPr>
        <w:t xml:space="preserve">, entre </w:t>
      </w:r>
      <w:proofErr w:type="spellStart"/>
      <w:r w:rsidRPr="005D4461">
        <w:rPr>
          <w:lang w:val="en-US"/>
        </w:rPr>
        <w:t>otros</w:t>
      </w:r>
      <w:proofErr w:type="spellEnd"/>
      <w:r w:rsidRPr="005D4461">
        <w:rPr>
          <w:lang w:val="en-US"/>
        </w:rPr>
        <w:t>.</w:t>
      </w:r>
    </w:p>
    <w:p w14:paraId="3BF3524D" w14:textId="77777777" w:rsidR="005D4461" w:rsidRPr="00D8400D" w:rsidRDefault="005D4461" w:rsidP="00D8400D">
      <w:pPr>
        <w:rPr>
          <w:lang w:val="en-US"/>
        </w:rPr>
      </w:pPr>
    </w:p>
    <w:p w14:paraId="4F243B51" w14:textId="77777777" w:rsidR="00D8400D" w:rsidRPr="00D8400D" w:rsidRDefault="00D8400D" w:rsidP="00D8400D">
      <w:pPr>
        <w:rPr>
          <w:b/>
          <w:bCs/>
        </w:rPr>
      </w:pPr>
      <w:r w:rsidRPr="00D8400D">
        <w:rPr>
          <w:b/>
          <w:bCs/>
        </w:rPr>
        <w:t>2️</w:t>
      </w:r>
      <w:r w:rsidRPr="00D8400D">
        <w:rPr>
          <w:rFonts w:ascii="Segoe UI Symbol" w:hAnsi="Segoe UI Symbol" w:cs="Segoe UI Symbol"/>
          <w:b/>
          <w:bCs/>
        </w:rPr>
        <w:t>⃣</w:t>
      </w:r>
      <w:r w:rsidRPr="00D8400D">
        <w:rPr>
          <w:b/>
          <w:bCs/>
        </w:rPr>
        <w:t xml:space="preserve"> Ventajas del almacenamiento en la nube</w:t>
      </w:r>
    </w:p>
    <w:p w14:paraId="3C046A18" w14:textId="77777777" w:rsidR="00D8400D" w:rsidRPr="00D8400D" w:rsidRDefault="00D8400D" w:rsidP="00D8400D">
      <w:r w:rsidRPr="00D8400D">
        <w:rPr>
          <w:rFonts w:ascii="Segoe UI Emoji" w:hAnsi="Segoe UI Emoji" w:cs="Segoe UI Emoji"/>
        </w:rPr>
        <w:t>✔️</w:t>
      </w:r>
      <w:r w:rsidRPr="00D8400D">
        <w:t xml:space="preserve"> </w:t>
      </w:r>
      <w:r w:rsidRPr="00D8400D">
        <w:rPr>
          <w:b/>
          <w:bCs/>
        </w:rPr>
        <w:t>Escalabilidad</w:t>
      </w:r>
      <w:r w:rsidRPr="00D8400D">
        <w:t>: se puede aumentar o reducir el espacio según necesidad</w:t>
      </w:r>
      <w:r w:rsidRPr="00D8400D">
        <w:br/>
      </w:r>
      <w:r w:rsidRPr="00D8400D">
        <w:rPr>
          <w:rFonts w:ascii="Segoe UI Emoji" w:hAnsi="Segoe UI Emoji" w:cs="Segoe UI Emoji"/>
        </w:rPr>
        <w:t>✔️</w:t>
      </w:r>
      <w:r w:rsidRPr="00D8400D">
        <w:t xml:space="preserve"> </w:t>
      </w:r>
      <w:r w:rsidRPr="00D8400D">
        <w:rPr>
          <w:b/>
          <w:bCs/>
        </w:rPr>
        <w:t>Pago por uso</w:t>
      </w:r>
      <w:r w:rsidRPr="00D8400D">
        <w:t>: solo se paga por el almacenamiento utilizado</w:t>
      </w:r>
      <w:r w:rsidRPr="00D8400D">
        <w:br/>
      </w:r>
      <w:r w:rsidRPr="00D8400D">
        <w:rPr>
          <w:rFonts w:ascii="Segoe UI Emoji" w:hAnsi="Segoe UI Emoji" w:cs="Segoe UI Emoji"/>
        </w:rPr>
        <w:t>✔️</w:t>
      </w:r>
      <w:r w:rsidRPr="00D8400D">
        <w:t xml:space="preserve"> </w:t>
      </w:r>
      <w:r w:rsidRPr="00D8400D">
        <w:rPr>
          <w:b/>
          <w:bCs/>
        </w:rPr>
        <w:t>Alta disponibilidad</w:t>
      </w:r>
      <w:r w:rsidRPr="00D8400D">
        <w:t>: datos accesibles desde cualquier lugar</w:t>
      </w:r>
      <w:r w:rsidRPr="00D8400D">
        <w:br/>
      </w:r>
      <w:r w:rsidRPr="00D8400D">
        <w:rPr>
          <w:rFonts w:ascii="Segoe UI Emoji" w:hAnsi="Segoe UI Emoji" w:cs="Segoe UI Emoji"/>
        </w:rPr>
        <w:t>✔️</w:t>
      </w:r>
      <w:r w:rsidRPr="00D8400D">
        <w:t xml:space="preserve"> </w:t>
      </w:r>
      <w:r w:rsidRPr="00D8400D">
        <w:rPr>
          <w:b/>
          <w:bCs/>
        </w:rPr>
        <w:t>Durabilidad</w:t>
      </w:r>
      <w:r w:rsidRPr="00D8400D">
        <w:t>: los datos se replican para evitar pérdidas</w:t>
      </w:r>
      <w:r w:rsidRPr="00D8400D">
        <w:br/>
      </w:r>
      <w:r w:rsidRPr="00D8400D">
        <w:rPr>
          <w:rFonts w:ascii="Segoe UI Emoji" w:hAnsi="Segoe UI Emoji" w:cs="Segoe UI Emoji"/>
        </w:rPr>
        <w:t>✔️</w:t>
      </w:r>
      <w:r w:rsidRPr="00D8400D">
        <w:t xml:space="preserve"> </w:t>
      </w:r>
      <w:r w:rsidRPr="00D8400D">
        <w:rPr>
          <w:b/>
          <w:bCs/>
        </w:rPr>
        <w:t>Seguridad</w:t>
      </w:r>
      <w:r w:rsidRPr="00D8400D">
        <w:t>: cifrado y control de accesos</w:t>
      </w:r>
      <w:r w:rsidRPr="00D8400D">
        <w:br/>
      </w:r>
      <w:r w:rsidRPr="00D8400D">
        <w:rPr>
          <w:rFonts w:ascii="Segoe UI Emoji" w:hAnsi="Segoe UI Emoji" w:cs="Segoe UI Emoji"/>
        </w:rPr>
        <w:t>✔️</w:t>
      </w:r>
      <w:r w:rsidRPr="00D8400D">
        <w:t xml:space="preserve"> </w:t>
      </w:r>
      <w:r w:rsidRPr="00D8400D">
        <w:rPr>
          <w:b/>
          <w:bCs/>
        </w:rPr>
        <w:t>Integración</w:t>
      </w:r>
      <w:r w:rsidRPr="00D8400D">
        <w:t xml:space="preserve"> con otros servicios cloud (cómputo, bases de datos, </w:t>
      </w:r>
      <w:proofErr w:type="spellStart"/>
      <w:r w:rsidRPr="00D8400D">
        <w:t>backup</w:t>
      </w:r>
      <w:proofErr w:type="spellEnd"/>
      <w:r w:rsidRPr="00D8400D">
        <w:t>)</w:t>
      </w:r>
    </w:p>
    <w:p w14:paraId="1066E221" w14:textId="42C672C5" w:rsidR="00D8400D" w:rsidRPr="00D8400D" w:rsidRDefault="00D8400D" w:rsidP="00D8400D"/>
    <w:p w14:paraId="55FDC36F" w14:textId="77777777" w:rsidR="00D8400D" w:rsidRPr="00D8400D" w:rsidRDefault="00D8400D" w:rsidP="00D8400D">
      <w:pPr>
        <w:rPr>
          <w:b/>
          <w:bCs/>
        </w:rPr>
      </w:pPr>
      <w:r w:rsidRPr="00D8400D">
        <w:rPr>
          <w:b/>
          <w:bCs/>
        </w:rPr>
        <w:t>3️</w:t>
      </w:r>
      <w:r w:rsidRPr="00D8400D">
        <w:rPr>
          <w:rFonts w:ascii="Segoe UI Symbol" w:hAnsi="Segoe UI Symbol" w:cs="Segoe UI Symbol"/>
          <w:b/>
          <w:bCs/>
        </w:rPr>
        <w:t>⃣</w:t>
      </w:r>
      <w:r w:rsidRPr="00D8400D">
        <w:rPr>
          <w:b/>
          <w:bCs/>
        </w:rPr>
        <w:t xml:space="preserve"> Tipos de servicios de almacenamiento en la nube</w:t>
      </w:r>
    </w:p>
    <w:p w14:paraId="033F630D" w14:textId="77777777" w:rsidR="00D8400D" w:rsidRPr="00D8400D" w:rsidRDefault="00D8400D" w:rsidP="00D8400D">
      <w:r w:rsidRPr="00D8400D">
        <w:t xml:space="preserve">Existen </w:t>
      </w:r>
      <w:r w:rsidRPr="00D8400D">
        <w:rPr>
          <w:b/>
          <w:bCs/>
        </w:rPr>
        <w:t>tres tipos principales</w:t>
      </w:r>
      <w:r w:rsidRPr="00D8400D">
        <w:t>, fundamentales para el examen:</w:t>
      </w:r>
    </w:p>
    <w:p w14:paraId="31C7A884" w14:textId="3A0A936C" w:rsidR="00D8400D" w:rsidRPr="00D8400D" w:rsidRDefault="00D8400D" w:rsidP="00D8400D"/>
    <w:p w14:paraId="53988BAC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🔹</w:t>
      </w:r>
      <w:r w:rsidRPr="00D8400D">
        <w:rPr>
          <w:b/>
          <w:bCs/>
        </w:rPr>
        <w:t xml:space="preserve"> 3.1 Almacenamiento de BLOQUES (Block Storage)</w:t>
      </w:r>
    </w:p>
    <w:p w14:paraId="1E332D6A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📌</w:t>
      </w:r>
      <w:r w:rsidRPr="00D8400D">
        <w:rPr>
          <w:b/>
          <w:bCs/>
        </w:rPr>
        <w:t xml:space="preserve"> ¿Qué es?</w:t>
      </w:r>
    </w:p>
    <w:p w14:paraId="2C61EC83" w14:textId="3D4F4650" w:rsidR="00D8400D" w:rsidRPr="00D8400D" w:rsidRDefault="00D8400D" w:rsidP="00D8400D">
      <w:r w:rsidRPr="00D8400D">
        <w:t xml:space="preserve">Divide la información en </w:t>
      </w:r>
      <w:r w:rsidRPr="00D8400D">
        <w:rPr>
          <w:b/>
          <w:bCs/>
        </w:rPr>
        <w:t>bloques independientes</w:t>
      </w:r>
      <w:r w:rsidRPr="00D8400D">
        <w:t xml:space="preserve"> que se almacenan y se gestionan como si fueran </w:t>
      </w:r>
      <w:r w:rsidRPr="00D8400D">
        <w:rPr>
          <w:b/>
          <w:bCs/>
        </w:rPr>
        <w:t>discos duros virtuales</w:t>
      </w:r>
      <w:r w:rsidRPr="00D8400D">
        <w:t>.</w:t>
      </w:r>
      <w:r w:rsidR="005D4461">
        <w:t>VM</w:t>
      </w:r>
    </w:p>
    <w:p w14:paraId="43BB2F7D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📌</w:t>
      </w:r>
      <w:r w:rsidRPr="00D8400D">
        <w:rPr>
          <w:b/>
          <w:bCs/>
        </w:rPr>
        <w:t xml:space="preserve"> Características</w:t>
      </w:r>
    </w:p>
    <w:p w14:paraId="7F199656" w14:textId="77777777" w:rsidR="00D8400D" w:rsidRPr="00D8400D" w:rsidRDefault="00D8400D" w:rsidP="00D8400D">
      <w:pPr>
        <w:numPr>
          <w:ilvl w:val="0"/>
          <w:numId w:val="3"/>
        </w:numPr>
      </w:pPr>
      <w:r w:rsidRPr="00D8400D">
        <w:t xml:space="preserve">Muy </w:t>
      </w:r>
      <w:r w:rsidRPr="00D8400D">
        <w:rPr>
          <w:b/>
          <w:bCs/>
        </w:rPr>
        <w:t>rápido</w:t>
      </w:r>
    </w:p>
    <w:p w14:paraId="13A96FD5" w14:textId="77777777" w:rsidR="00D8400D" w:rsidRPr="00D8400D" w:rsidRDefault="00D8400D" w:rsidP="00D8400D">
      <w:pPr>
        <w:numPr>
          <w:ilvl w:val="0"/>
          <w:numId w:val="3"/>
        </w:numPr>
      </w:pPr>
      <w:r w:rsidRPr="00D8400D">
        <w:t>Baja latencia</w:t>
      </w:r>
    </w:p>
    <w:p w14:paraId="66340B54" w14:textId="77777777" w:rsidR="00D8400D" w:rsidRPr="00D8400D" w:rsidRDefault="00D8400D" w:rsidP="00D8400D">
      <w:pPr>
        <w:numPr>
          <w:ilvl w:val="0"/>
          <w:numId w:val="3"/>
        </w:numPr>
      </w:pPr>
      <w:r w:rsidRPr="00D8400D">
        <w:t>No tiene estructura de carpetas</w:t>
      </w:r>
    </w:p>
    <w:p w14:paraId="75A38442" w14:textId="77777777" w:rsidR="00D8400D" w:rsidRPr="00D8400D" w:rsidRDefault="00D8400D" w:rsidP="00D8400D">
      <w:pPr>
        <w:numPr>
          <w:ilvl w:val="0"/>
          <w:numId w:val="3"/>
        </w:numPr>
      </w:pPr>
      <w:r w:rsidRPr="00D8400D">
        <w:t xml:space="preserve">Se conecta normalmente a </w:t>
      </w:r>
      <w:r w:rsidRPr="00D8400D">
        <w:rPr>
          <w:b/>
          <w:bCs/>
        </w:rPr>
        <w:t>máquinas virtuales</w:t>
      </w:r>
    </w:p>
    <w:p w14:paraId="1D15C3A7" w14:textId="77777777" w:rsidR="00D8400D" w:rsidRPr="00D8400D" w:rsidRDefault="00D8400D" w:rsidP="00D8400D">
      <w:pPr>
        <w:numPr>
          <w:ilvl w:val="0"/>
          <w:numId w:val="3"/>
        </w:numPr>
      </w:pPr>
      <w:r w:rsidRPr="00D8400D">
        <w:t>El sistema operativo gestiona el sistema de archivos</w:t>
      </w:r>
    </w:p>
    <w:p w14:paraId="66FF91E4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📌</w:t>
      </w:r>
      <w:r w:rsidRPr="00D8400D">
        <w:rPr>
          <w:b/>
          <w:bCs/>
        </w:rPr>
        <w:t xml:space="preserve"> Usos habituales</w:t>
      </w:r>
    </w:p>
    <w:p w14:paraId="758CC8D1" w14:textId="77777777" w:rsidR="00D8400D" w:rsidRPr="00D8400D" w:rsidRDefault="00D8400D" w:rsidP="00D8400D">
      <w:pPr>
        <w:numPr>
          <w:ilvl w:val="0"/>
          <w:numId w:val="4"/>
        </w:numPr>
      </w:pPr>
      <w:r w:rsidRPr="00D8400D">
        <w:t>Discos de sistemas operativos</w:t>
      </w:r>
    </w:p>
    <w:p w14:paraId="3500F6D5" w14:textId="77777777" w:rsidR="00D8400D" w:rsidRPr="00D8400D" w:rsidRDefault="00D8400D" w:rsidP="00D8400D">
      <w:pPr>
        <w:numPr>
          <w:ilvl w:val="0"/>
          <w:numId w:val="4"/>
        </w:numPr>
      </w:pPr>
      <w:r w:rsidRPr="00D8400D">
        <w:t>Bases de datos</w:t>
      </w:r>
    </w:p>
    <w:p w14:paraId="010A1B6E" w14:textId="77777777" w:rsidR="00D8400D" w:rsidRPr="00D8400D" w:rsidRDefault="00D8400D" w:rsidP="00D8400D">
      <w:pPr>
        <w:numPr>
          <w:ilvl w:val="0"/>
          <w:numId w:val="4"/>
        </w:numPr>
      </w:pPr>
      <w:r w:rsidRPr="00D8400D">
        <w:t>Aplicaciones que requieren alto rendimiento</w:t>
      </w:r>
    </w:p>
    <w:p w14:paraId="7BCAFA76" w14:textId="77777777" w:rsidR="00D8400D" w:rsidRPr="00D8400D" w:rsidRDefault="00D8400D" w:rsidP="00D8400D">
      <w:pPr>
        <w:numPr>
          <w:ilvl w:val="0"/>
          <w:numId w:val="4"/>
        </w:numPr>
      </w:pPr>
      <w:r w:rsidRPr="00D8400D">
        <w:t>Servidores virtuales</w:t>
      </w:r>
    </w:p>
    <w:p w14:paraId="34F78737" w14:textId="77777777" w:rsidR="00D8400D" w:rsidRPr="00D8400D" w:rsidRDefault="00D8400D" w:rsidP="00D8400D">
      <w:r w:rsidRPr="00D8400D">
        <w:rPr>
          <w:rFonts w:ascii="Segoe UI Emoji" w:hAnsi="Segoe UI Emoji" w:cs="Segoe UI Emoji"/>
        </w:rPr>
        <w:lastRenderedPageBreak/>
        <w:t>🧠</w:t>
      </w:r>
      <w:r w:rsidRPr="00D8400D">
        <w:t xml:space="preserve"> Ejemplo mental:</w:t>
      </w:r>
      <w:r w:rsidRPr="00D8400D">
        <w:br/>
      </w:r>
      <w:r w:rsidRPr="00D8400D">
        <w:rPr>
          <w:rFonts w:ascii="Segoe UI Emoji" w:hAnsi="Segoe UI Emoji" w:cs="Segoe UI Emoji"/>
        </w:rPr>
        <w:t>👉</w:t>
      </w:r>
      <w:r w:rsidRPr="00D8400D">
        <w:t xml:space="preserve"> Como un </w:t>
      </w:r>
      <w:r w:rsidRPr="00D8400D">
        <w:rPr>
          <w:b/>
          <w:bCs/>
        </w:rPr>
        <w:t>disco duro</w:t>
      </w:r>
      <w:r w:rsidRPr="00D8400D">
        <w:t xml:space="preserve"> conectado a un servidor en la nube.</w:t>
      </w:r>
    </w:p>
    <w:p w14:paraId="170B2239" w14:textId="740FD1A5" w:rsidR="00D8400D" w:rsidRPr="00D8400D" w:rsidRDefault="005D4461" w:rsidP="00D8400D">
      <w:pPr>
        <w:rPr>
          <w:u w:val="single"/>
        </w:rPr>
      </w:pPr>
      <w:r w:rsidRPr="005D4461">
        <w:rPr>
          <w:u w:val="single"/>
        </w:rPr>
        <w:drawing>
          <wp:inline distT="0" distB="0" distL="0" distR="0" wp14:anchorId="1DEA8CEC" wp14:editId="32C1DE0F">
            <wp:extent cx="5400040" cy="2169795"/>
            <wp:effectExtent l="0" t="0" r="0" b="0"/>
            <wp:docPr id="1061008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08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A4FF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🔹</w:t>
      </w:r>
      <w:r w:rsidRPr="00D8400D">
        <w:rPr>
          <w:b/>
          <w:bCs/>
        </w:rPr>
        <w:t xml:space="preserve"> 3.2 Almacenamiento de ARCHIVOS (File Storage)</w:t>
      </w:r>
    </w:p>
    <w:p w14:paraId="48C29EA2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📌</w:t>
      </w:r>
      <w:r w:rsidRPr="00D8400D">
        <w:rPr>
          <w:b/>
          <w:bCs/>
        </w:rPr>
        <w:t xml:space="preserve"> ¿Qué es?</w:t>
      </w:r>
    </w:p>
    <w:p w14:paraId="6D4C7814" w14:textId="77777777" w:rsidR="00D8400D" w:rsidRPr="00D8400D" w:rsidRDefault="00D8400D" w:rsidP="00D8400D">
      <w:r w:rsidRPr="00D8400D">
        <w:t xml:space="preserve">Almacenamiento con </w:t>
      </w:r>
      <w:r w:rsidRPr="00D8400D">
        <w:rPr>
          <w:b/>
          <w:bCs/>
        </w:rPr>
        <w:t>estructura jerárquica de carpetas y archivos</w:t>
      </w:r>
      <w:r w:rsidRPr="00D8400D">
        <w:t>, igual que en un ordenador tradicional.</w:t>
      </w:r>
    </w:p>
    <w:p w14:paraId="29A77F31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📌</w:t>
      </w:r>
      <w:r w:rsidRPr="00D8400D">
        <w:rPr>
          <w:b/>
          <w:bCs/>
        </w:rPr>
        <w:t xml:space="preserve"> Características</w:t>
      </w:r>
    </w:p>
    <w:p w14:paraId="19C7523F" w14:textId="77777777" w:rsidR="00D8400D" w:rsidRPr="00D8400D" w:rsidRDefault="00D8400D" w:rsidP="00D8400D">
      <w:pPr>
        <w:numPr>
          <w:ilvl w:val="0"/>
          <w:numId w:val="5"/>
        </w:numPr>
      </w:pPr>
      <w:r w:rsidRPr="00D8400D">
        <w:t>Fácil de usar</w:t>
      </w:r>
    </w:p>
    <w:p w14:paraId="0EAAED64" w14:textId="77777777" w:rsidR="00D8400D" w:rsidRPr="00D8400D" w:rsidRDefault="00D8400D" w:rsidP="00D8400D">
      <w:pPr>
        <w:numPr>
          <w:ilvl w:val="0"/>
          <w:numId w:val="5"/>
        </w:numPr>
      </w:pPr>
      <w:r w:rsidRPr="00D8400D">
        <w:t>Acceso simultáneo de varios usuarios</w:t>
      </w:r>
    </w:p>
    <w:p w14:paraId="4E61D923" w14:textId="77777777" w:rsidR="00D8400D" w:rsidRPr="00D8400D" w:rsidRDefault="00D8400D" w:rsidP="00D8400D">
      <w:pPr>
        <w:numPr>
          <w:ilvl w:val="0"/>
          <w:numId w:val="5"/>
        </w:numPr>
      </w:pPr>
      <w:r w:rsidRPr="00D8400D">
        <w:t>Compatible con protocolos estándar (NFS, SMB)</w:t>
      </w:r>
    </w:p>
    <w:p w14:paraId="1AD3FC51" w14:textId="77777777" w:rsidR="00D8400D" w:rsidRPr="00D8400D" w:rsidRDefault="00D8400D" w:rsidP="00D8400D">
      <w:pPr>
        <w:numPr>
          <w:ilvl w:val="0"/>
          <w:numId w:val="5"/>
        </w:numPr>
      </w:pPr>
      <w:r w:rsidRPr="00D8400D">
        <w:t>Ideal para trabajo colaborativo</w:t>
      </w:r>
    </w:p>
    <w:p w14:paraId="518378C8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📌</w:t>
      </w:r>
      <w:r w:rsidRPr="00D8400D">
        <w:rPr>
          <w:b/>
          <w:bCs/>
        </w:rPr>
        <w:t xml:space="preserve"> Usos habituales</w:t>
      </w:r>
    </w:p>
    <w:p w14:paraId="3BBD63D4" w14:textId="77777777" w:rsidR="00D8400D" w:rsidRPr="00D8400D" w:rsidRDefault="00D8400D" w:rsidP="00D8400D">
      <w:pPr>
        <w:numPr>
          <w:ilvl w:val="0"/>
          <w:numId w:val="6"/>
        </w:numPr>
      </w:pPr>
      <w:r w:rsidRPr="00D8400D">
        <w:t>Compartir documentos</w:t>
      </w:r>
    </w:p>
    <w:p w14:paraId="6BAB8751" w14:textId="77777777" w:rsidR="00D8400D" w:rsidRPr="00D8400D" w:rsidRDefault="00D8400D" w:rsidP="00D8400D">
      <w:pPr>
        <w:numPr>
          <w:ilvl w:val="0"/>
          <w:numId w:val="6"/>
        </w:numPr>
      </w:pPr>
      <w:r w:rsidRPr="00D8400D">
        <w:t>Entornos de desarrollo</w:t>
      </w:r>
    </w:p>
    <w:p w14:paraId="2E731D52" w14:textId="77777777" w:rsidR="00D8400D" w:rsidRPr="00D8400D" w:rsidRDefault="00D8400D" w:rsidP="00D8400D">
      <w:pPr>
        <w:numPr>
          <w:ilvl w:val="0"/>
          <w:numId w:val="6"/>
        </w:numPr>
      </w:pPr>
      <w:r w:rsidRPr="00D8400D">
        <w:t>Servidores de archivos</w:t>
      </w:r>
    </w:p>
    <w:p w14:paraId="1138A60A" w14:textId="77777777" w:rsidR="00D8400D" w:rsidRPr="00D8400D" w:rsidRDefault="00D8400D" w:rsidP="00D8400D">
      <w:pPr>
        <w:numPr>
          <w:ilvl w:val="0"/>
          <w:numId w:val="6"/>
        </w:numPr>
      </w:pPr>
      <w:r w:rsidRPr="00D8400D">
        <w:t>Aplicaciones que necesitan estructura de carpetas</w:t>
      </w:r>
    </w:p>
    <w:p w14:paraId="4546798A" w14:textId="77777777" w:rsidR="00D8400D" w:rsidRPr="00D8400D" w:rsidRDefault="00D8400D" w:rsidP="00D8400D">
      <w:r w:rsidRPr="00D8400D">
        <w:rPr>
          <w:rFonts w:ascii="Segoe UI Emoji" w:hAnsi="Segoe UI Emoji" w:cs="Segoe UI Emoji"/>
        </w:rPr>
        <w:t>🧠</w:t>
      </w:r>
      <w:r w:rsidRPr="00D8400D">
        <w:t xml:space="preserve"> Ejemplo mental:</w:t>
      </w:r>
      <w:r w:rsidRPr="00D8400D">
        <w:br/>
      </w:r>
      <w:r w:rsidRPr="00D8400D">
        <w:rPr>
          <w:rFonts w:ascii="Segoe UI Emoji" w:hAnsi="Segoe UI Emoji" w:cs="Segoe UI Emoji"/>
        </w:rPr>
        <w:t>👉</w:t>
      </w:r>
      <w:r w:rsidRPr="00D8400D">
        <w:t xml:space="preserve"> Como una </w:t>
      </w:r>
      <w:r w:rsidRPr="00D8400D">
        <w:rPr>
          <w:b/>
          <w:bCs/>
        </w:rPr>
        <w:t>carpeta compartida en red</w:t>
      </w:r>
      <w:r w:rsidRPr="00D8400D">
        <w:t>, pero en la nube.</w:t>
      </w:r>
    </w:p>
    <w:p w14:paraId="3BB18DE8" w14:textId="0BDEF0F8" w:rsidR="00D8400D" w:rsidRPr="00D8400D" w:rsidRDefault="00D8400D" w:rsidP="00D8400D"/>
    <w:p w14:paraId="259DD0E7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🔹</w:t>
      </w:r>
      <w:r w:rsidRPr="00D8400D">
        <w:rPr>
          <w:b/>
          <w:bCs/>
        </w:rPr>
        <w:t xml:space="preserve"> 3.3 Almacenamiento de OBJETOS (</w:t>
      </w:r>
      <w:proofErr w:type="spellStart"/>
      <w:r w:rsidRPr="00D8400D">
        <w:rPr>
          <w:b/>
          <w:bCs/>
        </w:rPr>
        <w:t>Object</w:t>
      </w:r>
      <w:proofErr w:type="spellEnd"/>
      <w:r w:rsidRPr="00D8400D">
        <w:rPr>
          <w:b/>
          <w:bCs/>
        </w:rPr>
        <w:t xml:space="preserve"> Storage)</w:t>
      </w:r>
    </w:p>
    <w:p w14:paraId="3263FCAB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📌</w:t>
      </w:r>
      <w:r w:rsidRPr="00D8400D">
        <w:rPr>
          <w:b/>
          <w:bCs/>
        </w:rPr>
        <w:t xml:space="preserve"> ¿Qué es?</w:t>
      </w:r>
    </w:p>
    <w:p w14:paraId="40E1024A" w14:textId="77777777" w:rsidR="00D8400D" w:rsidRPr="00D8400D" w:rsidRDefault="00D8400D" w:rsidP="00D8400D">
      <w:r w:rsidRPr="00D8400D">
        <w:t xml:space="preserve">Los datos se almacenan como </w:t>
      </w:r>
      <w:r w:rsidRPr="00D8400D">
        <w:rPr>
          <w:b/>
          <w:bCs/>
        </w:rPr>
        <w:t>objetos completos</w:t>
      </w:r>
      <w:r w:rsidRPr="00D8400D">
        <w:t>, cada uno con:</w:t>
      </w:r>
    </w:p>
    <w:p w14:paraId="1321A661" w14:textId="77777777" w:rsidR="00D8400D" w:rsidRPr="00D8400D" w:rsidRDefault="00D8400D" w:rsidP="00D8400D">
      <w:pPr>
        <w:numPr>
          <w:ilvl w:val="0"/>
          <w:numId w:val="7"/>
        </w:numPr>
      </w:pPr>
      <w:r w:rsidRPr="00D8400D">
        <w:t>Datos</w:t>
      </w:r>
    </w:p>
    <w:p w14:paraId="0CF89462" w14:textId="77777777" w:rsidR="00D8400D" w:rsidRPr="00D8400D" w:rsidRDefault="00D8400D" w:rsidP="00D8400D">
      <w:pPr>
        <w:numPr>
          <w:ilvl w:val="0"/>
          <w:numId w:val="7"/>
        </w:numPr>
      </w:pPr>
      <w:r w:rsidRPr="00D8400D">
        <w:t>Identificador único</w:t>
      </w:r>
    </w:p>
    <w:p w14:paraId="37612F78" w14:textId="77777777" w:rsidR="00D8400D" w:rsidRPr="00D8400D" w:rsidRDefault="00D8400D" w:rsidP="00D8400D">
      <w:pPr>
        <w:numPr>
          <w:ilvl w:val="0"/>
          <w:numId w:val="7"/>
        </w:numPr>
      </w:pPr>
      <w:r w:rsidRPr="00D8400D">
        <w:t>Metadatos</w:t>
      </w:r>
    </w:p>
    <w:p w14:paraId="2666ED74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📌</w:t>
      </w:r>
      <w:r w:rsidRPr="00D8400D">
        <w:rPr>
          <w:b/>
          <w:bCs/>
        </w:rPr>
        <w:t xml:space="preserve"> Características</w:t>
      </w:r>
    </w:p>
    <w:p w14:paraId="55B05355" w14:textId="77777777" w:rsidR="00D8400D" w:rsidRPr="00D8400D" w:rsidRDefault="00D8400D" w:rsidP="00D8400D">
      <w:pPr>
        <w:numPr>
          <w:ilvl w:val="0"/>
          <w:numId w:val="8"/>
        </w:numPr>
      </w:pPr>
      <w:r w:rsidRPr="00D8400D">
        <w:t>Escalabilidad prácticamente ilimitada</w:t>
      </w:r>
    </w:p>
    <w:p w14:paraId="6879B5B3" w14:textId="77777777" w:rsidR="00D8400D" w:rsidRPr="00D8400D" w:rsidRDefault="00D8400D" w:rsidP="00D8400D">
      <w:pPr>
        <w:numPr>
          <w:ilvl w:val="0"/>
          <w:numId w:val="8"/>
        </w:numPr>
      </w:pPr>
      <w:r w:rsidRPr="00D8400D">
        <w:t>Muy alta durabilidad</w:t>
      </w:r>
    </w:p>
    <w:p w14:paraId="203C7B5B" w14:textId="77777777" w:rsidR="00D8400D" w:rsidRPr="00D8400D" w:rsidRDefault="00D8400D" w:rsidP="00D8400D">
      <w:pPr>
        <w:numPr>
          <w:ilvl w:val="0"/>
          <w:numId w:val="8"/>
        </w:numPr>
      </w:pPr>
      <w:r w:rsidRPr="00D8400D">
        <w:t xml:space="preserve">Acceso mediante </w:t>
      </w:r>
      <w:proofErr w:type="spellStart"/>
      <w:r w:rsidRPr="00D8400D">
        <w:t>APIs</w:t>
      </w:r>
      <w:proofErr w:type="spellEnd"/>
    </w:p>
    <w:p w14:paraId="4B55180B" w14:textId="77777777" w:rsidR="00D8400D" w:rsidRPr="00D8400D" w:rsidRDefault="00D8400D" w:rsidP="00D8400D">
      <w:pPr>
        <w:numPr>
          <w:ilvl w:val="0"/>
          <w:numId w:val="8"/>
        </w:numPr>
      </w:pPr>
      <w:r w:rsidRPr="00D8400D">
        <w:t>No usa carpetas tradicionales (aunque se “simulen”)</w:t>
      </w:r>
    </w:p>
    <w:p w14:paraId="1A882A80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📌</w:t>
      </w:r>
      <w:r w:rsidRPr="00D8400D">
        <w:rPr>
          <w:b/>
          <w:bCs/>
        </w:rPr>
        <w:t xml:space="preserve"> Usos habituales</w:t>
      </w:r>
    </w:p>
    <w:p w14:paraId="74D3356E" w14:textId="77777777" w:rsidR="00D8400D" w:rsidRPr="00D8400D" w:rsidRDefault="00D8400D" w:rsidP="00D8400D">
      <w:pPr>
        <w:numPr>
          <w:ilvl w:val="0"/>
          <w:numId w:val="9"/>
        </w:numPr>
      </w:pPr>
      <w:r w:rsidRPr="00D8400D">
        <w:t>Copias de seguridad (</w:t>
      </w:r>
      <w:proofErr w:type="spellStart"/>
      <w:r w:rsidRPr="00D8400D">
        <w:t>backup</w:t>
      </w:r>
      <w:proofErr w:type="spellEnd"/>
      <w:r w:rsidRPr="00D8400D">
        <w:t>)</w:t>
      </w:r>
    </w:p>
    <w:p w14:paraId="65B5C15B" w14:textId="77777777" w:rsidR="00D8400D" w:rsidRPr="00D8400D" w:rsidRDefault="00D8400D" w:rsidP="00D8400D">
      <w:pPr>
        <w:numPr>
          <w:ilvl w:val="0"/>
          <w:numId w:val="9"/>
        </w:numPr>
      </w:pPr>
      <w:r w:rsidRPr="00D8400D">
        <w:t>Archivos multimedia (fotos, vídeos)</w:t>
      </w:r>
    </w:p>
    <w:p w14:paraId="08C7BEC4" w14:textId="77777777" w:rsidR="00D8400D" w:rsidRPr="00D8400D" w:rsidRDefault="00D8400D" w:rsidP="00D8400D">
      <w:pPr>
        <w:numPr>
          <w:ilvl w:val="0"/>
          <w:numId w:val="9"/>
        </w:numPr>
      </w:pPr>
      <w:r w:rsidRPr="00D8400D">
        <w:t>Almacenamiento de grandes volúmenes de datos</w:t>
      </w:r>
    </w:p>
    <w:p w14:paraId="71EE1E98" w14:textId="77777777" w:rsidR="00D8400D" w:rsidRPr="00D8400D" w:rsidRDefault="00D8400D" w:rsidP="00D8400D">
      <w:pPr>
        <w:numPr>
          <w:ilvl w:val="0"/>
          <w:numId w:val="9"/>
        </w:numPr>
      </w:pPr>
      <w:r w:rsidRPr="00D8400D">
        <w:t>Contenido web estático</w:t>
      </w:r>
    </w:p>
    <w:p w14:paraId="5718B2AA" w14:textId="77777777" w:rsidR="00D8400D" w:rsidRPr="00D8400D" w:rsidRDefault="00D8400D" w:rsidP="00D8400D">
      <w:r w:rsidRPr="00D8400D">
        <w:rPr>
          <w:rFonts w:ascii="Segoe UI Emoji" w:hAnsi="Segoe UI Emoji" w:cs="Segoe UI Emoji"/>
        </w:rPr>
        <w:lastRenderedPageBreak/>
        <w:t>🧠</w:t>
      </w:r>
      <w:r w:rsidRPr="00D8400D">
        <w:t xml:space="preserve"> Ejemplo mental:</w:t>
      </w:r>
      <w:r w:rsidRPr="00D8400D">
        <w:br/>
      </w:r>
      <w:r w:rsidRPr="00D8400D">
        <w:rPr>
          <w:rFonts w:ascii="Segoe UI Emoji" w:hAnsi="Segoe UI Emoji" w:cs="Segoe UI Emoji"/>
        </w:rPr>
        <w:t>👉</w:t>
      </w:r>
      <w:r w:rsidRPr="00D8400D">
        <w:t xml:space="preserve"> Como un </w:t>
      </w:r>
      <w:r w:rsidRPr="00D8400D">
        <w:rPr>
          <w:b/>
          <w:bCs/>
        </w:rPr>
        <w:t>almacén gigante de archivos</w:t>
      </w:r>
      <w:r w:rsidRPr="00D8400D">
        <w:t>, accesible por Internet.</w:t>
      </w:r>
    </w:p>
    <w:p w14:paraId="698B10ED" w14:textId="1363381D" w:rsidR="00D8400D" w:rsidRPr="00D8400D" w:rsidRDefault="005977D5" w:rsidP="00D8400D">
      <w:r w:rsidRPr="005977D5">
        <w:drawing>
          <wp:inline distT="0" distB="0" distL="0" distR="0" wp14:anchorId="606C6967" wp14:editId="54F3910B">
            <wp:extent cx="5400040" cy="2502535"/>
            <wp:effectExtent l="0" t="0" r="0" b="0"/>
            <wp:docPr id="1398996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96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46E4" w14:textId="77777777" w:rsidR="00D8400D" w:rsidRPr="00D8400D" w:rsidRDefault="00D8400D" w:rsidP="00D8400D">
      <w:pPr>
        <w:rPr>
          <w:b/>
          <w:bCs/>
        </w:rPr>
      </w:pPr>
      <w:r w:rsidRPr="00D8400D">
        <w:rPr>
          <w:b/>
          <w:bCs/>
        </w:rPr>
        <w:t>4️</w:t>
      </w:r>
      <w:r w:rsidRPr="00D8400D">
        <w:rPr>
          <w:rFonts w:ascii="Segoe UI Symbol" w:hAnsi="Segoe UI Symbol" w:cs="Segoe UI Symbol"/>
          <w:b/>
          <w:bCs/>
        </w:rPr>
        <w:t>⃣</w:t>
      </w:r>
      <w:r w:rsidRPr="00D8400D">
        <w:rPr>
          <w:b/>
          <w:bCs/>
        </w:rPr>
        <w:t xml:space="preserve"> Comparativa de los tipos de almacenamiento</w:t>
      </w:r>
    </w:p>
    <w:tbl>
      <w:tblPr>
        <w:tblW w:w="78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324"/>
        <w:gridCol w:w="2104"/>
        <w:gridCol w:w="2338"/>
      </w:tblGrid>
      <w:tr w:rsidR="00D8400D" w:rsidRPr="00D8400D" w14:paraId="1FD8D1AD" w14:textId="77777777" w:rsidTr="005D4461">
        <w:trPr>
          <w:trHeight w:val="2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D56CC" w14:textId="77777777" w:rsidR="00D8400D" w:rsidRPr="00D8400D" w:rsidRDefault="00D8400D" w:rsidP="00D8400D">
            <w:pPr>
              <w:rPr>
                <w:b/>
                <w:bCs/>
              </w:rPr>
            </w:pPr>
            <w:r w:rsidRPr="00D8400D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0078BE8" w14:textId="77777777" w:rsidR="00D8400D" w:rsidRPr="00D8400D" w:rsidRDefault="00D8400D" w:rsidP="00D8400D">
            <w:pPr>
              <w:rPr>
                <w:b/>
                <w:bCs/>
              </w:rPr>
            </w:pPr>
            <w:r w:rsidRPr="00D8400D">
              <w:rPr>
                <w:b/>
                <w:bCs/>
              </w:rPr>
              <w:t>Organización</w:t>
            </w:r>
          </w:p>
        </w:tc>
        <w:tc>
          <w:tcPr>
            <w:tcW w:w="0" w:type="auto"/>
            <w:vAlign w:val="center"/>
            <w:hideMark/>
          </w:tcPr>
          <w:p w14:paraId="3C8EF4CF" w14:textId="77777777" w:rsidR="00D8400D" w:rsidRPr="00D8400D" w:rsidRDefault="00D8400D" w:rsidP="00D8400D">
            <w:pPr>
              <w:rPr>
                <w:b/>
                <w:bCs/>
              </w:rPr>
            </w:pPr>
            <w:r w:rsidRPr="00D8400D">
              <w:rPr>
                <w:b/>
                <w:bCs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53528583" w14:textId="77777777" w:rsidR="00D8400D" w:rsidRPr="00D8400D" w:rsidRDefault="00D8400D" w:rsidP="00D8400D">
            <w:pPr>
              <w:rPr>
                <w:b/>
                <w:bCs/>
              </w:rPr>
            </w:pPr>
            <w:r w:rsidRPr="00D8400D">
              <w:rPr>
                <w:b/>
                <w:bCs/>
              </w:rPr>
              <w:t>Uso principal</w:t>
            </w:r>
          </w:p>
        </w:tc>
      </w:tr>
      <w:tr w:rsidR="00D8400D" w:rsidRPr="00D8400D" w14:paraId="3BEC4A4B" w14:textId="77777777" w:rsidTr="005D4461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5BF0A094" w14:textId="77777777" w:rsidR="00D8400D" w:rsidRPr="00D8400D" w:rsidRDefault="00D8400D" w:rsidP="00D8400D">
            <w:r w:rsidRPr="00D8400D">
              <w:rPr>
                <w:b/>
                <w:bCs/>
              </w:rPr>
              <w:t>Bloques</w:t>
            </w:r>
          </w:p>
        </w:tc>
        <w:tc>
          <w:tcPr>
            <w:tcW w:w="0" w:type="auto"/>
            <w:vAlign w:val="center"/>
            <w:hideMark/>
          </w:tcPr>
          <w:p w14:paraId="394D3997" w14:textId="77777777" w:rsidR="00D8400D" w:rsidRPr="00D8400D" w:rsidRDefault="00D8400D" w:rsidP="00D8400D">
            <w:r w:rsidRPr="00D8400D">
              <w:t>Bloques</w:t>
            </w:r>
          </w:p>
        </w:tc>
        <w:tc>
          <w:tcPr>
            <w:tcW w:w="0" w:type="auto"/>
            <w:vAlign w:val="center"/>
            <w:hideMark/>
          </w:tcPr>
          <w:p w14:paraId="62A717F1" w14:textId="77777777" w:rsidR="00D8400D" w:rsidRPr="00D8400D" w:rsidRDefault="00D8400D" w:rsidP="00D8400D">
            <w:r w:rsidRPr="00D8400D">
              <w:rPr>
                <w:rFonts w:ascii="Segoe UI Emoji" w:hAnsi="Segoe UI Emoji" w:cs="Segoe UI Emoji"/>
              </w:rPr>
              <w:t>🔥</w:t>
            </w:r>
            <w:r w:rsidRPr="00D8400D">
              <w:t xml:space="preserve"> Muy alto</w:t>
            </w:r>
          </w:p>
        </w:tc>
        <w:tc>
          <w:tcPr>
            <w:tcW w:w="0" w:type="auto"/>
            <w:vAlign w:val="center"/>
            <w:hideMark/>
          </w:tcPr>
          <w:p w14:paraId="3F4E5A55" w14:textId="77777777" w:rsidR="00D8400D" w:rsidRPr="00D8400D" w:rsidRDefault="00D8400D" w:rsidP="00D8400D">
            <w:proofErr w:type="spellStart"/>
            <w:r w:rsidRPr="00D8400D">
              <w:t>VMs</w:t>
            </w:r>
            <w:proofErr w:type="spellEnd"/>
            <w:r w:rsidRPr="00D8400D">
              <w:t>, bases de datos</w:t>
            </w:r>
          </w:p>
        </w:tc>
      </w:tr>
      <w:tr w:rsidR="00D8400D" w:rsidRPr="00D8400D" w14:paraId="4E82B850" w14:textId="77777777" w:rsidTr="005D4461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72EAE9CC" w14:textId="77777777" w:rsidR="00D8400D" w:rsidRPr="00D8400D" w:rsidRDefault="00D8400D" w:rsidP="00D8400D">
            <w:r w:rsidRPr="00D8400D">
              <w:rPr>
                <w:b/>
                <w:bCs/>
              </w:rPr>
              <w:t>Archivos</w:t>
            </w:r>
          </w:p>
        </w:tc>
        <w:tc>
          <w:tcPr>
            <w:tcW w:w="0" w:type="auto"/>
            <w:vAlign w:val="center"/>
            <w:hideMark/>
          </w:tcPr>
          <w:p w14:paraId="39182D0C" w14:textId="77777777" w:rsidR="00D8400D" w:rsidRPr="00D8400D" w:rsidRDefault="00D8400D" w:rsidP="00D8400D">
            <w:r w:rsidRPr="00D8400D">
              <w:t>Carpetas y ficheros</w:t>
            </w:r>
          </w:p>
        </w:tc>
        <w:tc>
          <w:tcPr>
            <w:tcW w:w="0" w:type="auto"/>
            <w:vAlign w:val="center"/>
            <w:hideMark/>
          </w:tcPr>
          <w:p w14:paraId="6F84FB99" w14:textId="77777777" w:rsidR="00D8400D" w:rsidRPr="00D8400D" w:rsidRDefault="00D8400D" w:rsidP="00D8400D">
            <w:r w:rsidRPr="00D8400D">
              <w:rPr>
                <w:rFonts w:ascii="Segoe UI Emoji" w:hAnsi="Segoe UI Emoji" w:cs="Segoe UI Emoji"/>
              </w:rPr>
              <w:t>⚖️</w:t>
            </w:r>
            <w:r w:rsidRPr="00D8400D">
              <w:t xml:space="preserve"> Medio</w:t>
            </w:r>
          </w:p>
        </w:tc>
        <w:tc>
          <w:tcPr>
            <w:tcW w:w="0" w:type="auto"/>
            <w:vAlign w:val="center"/>
            <w:hideMark/>
          </w:tcPr>
          <w:p w14:paraId="5BB51F68" w14:textId="77777777" w:rsidR="00D8400D" w:rsidRPr="00D8400D" w:rsidRDefault="00D8400D" w:rsidP="00D8400D">
            <w:r w:rsidRPr="00D8400D">
              <w:t>Compartir archivos</w:t>
            </w:r>
          </w:p>
        </w:tc>
      </w:tr>
      <w:tr w:rsidR="00D8400D" w:rsidRPr="00D8400D" w14:paraId="4CF5F318" w14:textId="77777777" w:rsidTr="005D4461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07E5C59C" w14:textId="77777777" w:rsidR="00D8400D" w:rsidRPr="00D8400D" w:rsidRDefault="00D8400D" w:rsidP="00D8400D">
            <w:r w:rsidRPr="00D8400D">
              <w:rPr>
                <w:b/>
                <w:bCs/>
              </w:rPr>
              <w:t>Objetos</w:t>
            </w:r>
          </w:p>
        </w:tc>
        <w:tc>
          <w:tcPr>
            <w:tcW w:w="0" w:type="auto"/>
            <w:vAlign w:val="center"/>
            <w:hideMark/>
          </w:tcPr>
          <w:p w14:paraId="14DA9E68" w14:textId="77777777" w:rsidR="00D8400D" w:rsidRPr="00D8400D" w:rsidRDefault="00D8400D" w:rsidP="00D8400D">
            <w:r w:rsidRPr="00D8400D">
              <w:t>Objetos + metadatos</w:t>
            </w:r>
          </w:p>
        </w:tc>
        <w:tc>
          <w:tcPr>
            <w:tcW w:w="0" w:type="auto"/>
            <w:vAlign w:val="center"/>
            <w:hideMark/>
          </w:tcPr>
          <w:p w14:paraId="21FBC01E" w14:textId="77777777" w:rsidR="00D8400D" w:rsidRPr="00D8400D" w:rsidRDefault="00D8400D" w:rsidP="00D8400D">
            <w:r w:rsidRPr="00D8400D">
              <w:rPr>
                <w:rFonts w:ascii="Segoe UI Emoji" w:hAnsi="Segoe UI Emoji" w:cs="Segoe UI Emoji"/>
              </w:rPr>
              <w:t>📈</w:t>
            </w:r>
            <w:r w:rsidRPr="00D8400D">
              <w:t xml:space="preserve"> Muy escalable</w:t>
            </w:r>
          </w:p>
        </w:tc>
        <w:tc>
          <w:tcPr>
            <w:tcW w:w="0" w:type="auto"/>
            <w:vAlign w:val="center"/>
            <w:hideMark/>
          </w:tcPr>
          <w:p w14:paraId="52060B8D" w14:textId="77777777" w:rsidR="00D8400D" w:rsidRPr="00D8400D" w:rsidRDefault="00D8400D" w:rsidP="00D8400D">
            <w:proofErr w:type="spellStart"/>
            <w:r w:rsidRPr="00D8400D">
              <w:t>Backup</w:t>
            </w:r>
            <w:proofErr w:type="spellEnd"/>
            <w:r w:rsidRPr="00D8400D">
              <w:t>, multimedia</w:t>
            </w:r>
          </w:p>
        </w:tc>
      </w:tr>
    </w:tbl>
    <w:p w14:paraId="127BB584" w14:textId="4B76B3DD" w:rsidR="00D8400D" w:rsidRPr="00D8400D" w:rsidRDefault="005977D5" w:rsidP="00D8400D">
      <w:r w:rsidRPr="005977D5">
        <w:drawing>
          <wp:inline distT="0" distB="0" distL="0" distR="0" wp14:anchorId="23DF10E2" wp14:editId="64959674">
            <wp:extent cx="5400040" cy="2637790"/>
            <wp:effectExtent l="0" t="0" r="0" b="0"/>
            <wp:docPr id="81243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5DAA" w14:textId="77777777" w:rsidR="005D4461" w:rsidRDefault="005D4461" w:rsidP="00D8400D">
      <w:pPr>
        <w:rPr>
          <w:b/>
          <w:bCs/>
        </w:rPr>
      </w:pPr>
    </w:p>
    <w:p w14:paraId="2EEF3B9B" w14:textId="7850D4A9" w:rsidR="00D8400D" w:rsidRPr="00D8400D" w:rsidRDefault="00D8400D" w:rsidP="00D8400D">
      <w:pPr>
        <w:rPr>
          <w:b/>
          <w:bCs/>
        </w:rPr>
      </w:pPr>
      <w:r w:rsidRPr="00D8400D">
        <w:rPr>
          <w:b/>
          <w:bCs/>
        </w:rPr>
        <w:t>5️</w:t>
      </w:r>
      <w:r w:rsidRPr="00D8400D">
        <w:rPr>
          <w:rFonts w:ascii="Segoe UI Symbol" w:hAnsi="Segoe UI Symbol" w:cs="Segoe UI Symbol"/>
          <w:b/>
          <w:bCs/>
        </w:rPr>
        <w:t>⃣</w:t>
      </w:r>
      <w:r w:rsidRPr="00D8400D">
        <w:rPr>
          <w:b/>
          <w:bCs/>
        </w:rPr>
        <w:t xml:space="preserve"> Clases de almacenamiento según el uso</w:t>
      </w:r>
    </w:p>
    <w:p w14:paraId="2ACE7B0F" w14:textId="77777777" w:rsidR="00D8400D" w:rsidRPr="00D8400D" w:rsidRDefault="00D8400D" w:rsidP="00D8400D">
      <w:r w:rsidRPr="00D8400D">
        <w:t xml:space="preserve">Los proveedores ofrecen </w:t>
      </w:r>
      <w:r w:rsidRPr="00D8400D">
        <w:rPr>
          <w:b/>
          <w:bCs/>
        </w:rPr>
        <w:t>niveles (</w:t>
      </w:r>
      <w:proofErr w:type="spellStart"/>
      <w:r w:rsidRPr="00D8400D">
        <w:rPr>
          <w:b/>
          <w:bCs/>
        </w:rPr>
        <w:t>tiers</w:t>
      </w:r>
      <w:proofErr w:type="spellEnd"/>
      <w:r w:rsidRPr="00D8400D">
        <w:rPr>
          <w:b/>
          <w:bCs/>
        </w:rPr>
        <w:t>)</w:t>
      </w:r>
      <w:r w:rsidRPr="00D8400D">
        <w:t xml:space="preserve"> según la frecuencia de acceso:</w:t>
      </w:r>
    </w:p>
    <w:p w14:paraId="4E53A871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🔸</w:t>
      </w:r>
      <w:r w:rsidRPr="00D8400D">
        <w:rPr>
          <w:b/>
          <w:bCs/>
        </w:rPr>
        <w:t xml:space="preserve"> Almacenamiento estándar</w:t>
      </w:r>
    </w:p>
    <w:p w14:paraId="7A71E784" w14:textId="77777777" w:rsidR="00D8400D" w:rsidRPr="00D8400D" w:rsidRDefault="00D8400D" w:rsidP="00D8400D">
      <w:pPr>
        <w:numPr>
          <w:ilvl w:val="0"/>
          <w:numId w:val="10"/>
        </w:numPr>
      </w:pPr>
      <w:r w:rsidRPr="00D8400D">
        <w:t>Uso frecuente</w:t>
      </w:r>
    </w:p>
    <w:p w14:paraId="7ECBA571" w14:textId="77777777" w:rsidR="00D8400D" w:rsidRPr="00D8400D" w:rsidRDefault="00D8400D" w:rsidP="00D8400D">
      <w:pPr>
        <w:numPr>
          <w:ilvl w:val="0"/>
          <w:numId w:val="10"/>
        </w:numPr>
      </w:pPr>
      <w:r w:rsidRPr="00D8400D">
        <w:t>Mayor coste</w:t>
      </w:r>
    </w:p>
    <w:p w14:paraId="6596CEDE" w14:textId="77777777" w:rsidR="00D8400D" w:rsidRPr="00D8400D" w:rsidRDefault="00D8400D" w:rsidP="00D8400D">
      <w:pPr>
        <w:numPr>
          <w:ilvl w:val="0"/>
          <w:numId w:val="10"/>
        </w:numPr>
      </w:pPr>
      <w:r w:rsidRPr="00D8400D">
        <w:t>Acceso rápido</w:t>
      </w:r>
    </w:p>
    <w:p w14:paraId="658B0D5D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🔸</w:t>
      </w:r>
      <w:r w:rsidRPr="00D8400D">
        <w:rPr>
          <w:b/>
          <w:bCs/>
        </w:rPr>
        <w:t xml:space="preserve"> Almacenamiento de acceso poco frecuente</w:t>
      </w:r>
    </w:p>
    <w:p w14:paraId="228C8626" w14:textId="77777777" w:rsidR="00D8400D" w:rsidRPr="00D8400D" w:rsidRDefault="00D8400D" w:rsidP="00D8400D">
      <w:pPr>
        <w:numPr>
          <w:ilvl w:val="0"/>
          <w:numId w:val="11"/>
        </w:numPr>
      </w:pPr>
      <w:r w:rsidRPr="00D8400D">
        <w:t>Datos usados ocasionalmente</w:t>
      </w:r>
    </w:p>
    <w:p w14:paraId="04031FB9" w14:textId="77777777" w:rsidR="00D8400D" w:rsidRPr="00D8400D" w:rsidRDefault="00D8400D" w:rsidP="00D8400D">
      <w:pPr>
        <w:numPr>
          <w:ilvl w:val="0"/>
          <w:numId w:val="11"/>
        </w:numPr>
      </w:pPr>
      <w:r w:rsidRPr="00D8400D">
        <w:t>Más barato</w:t>
      </w:r>
    </w:p>
    <w:p w14:paraId="06E4AD5D" w14:textId="77777777" w:rsidR="00D8400D" w:rsidRPr="00D8400D" w:rsidRDefault="00D8400D" w:rsidP="00D8400D">
      <w:pPr>
        <w:rPr>
          <w:b/>
          <w:bCs/>
        </w:rPr>
      </w:pPr>
      <w:r w:rsidRPr="00D8400D">
        <w:rPr>
          <w:rFonts w:ascii="Segoe UI Emoji" w:hAnsi="Segoe UI Emoji" w:cs="Segoe UI Emoji"/>
          <w:b/>
          <w:bCs/>
        </w:rPr>
        <w:t>🔸</w:t>
      </w:r>
      <w:r w:rsidRPr="00D8400D">
        <w:rPr>
          <w:b/>
          <w:bCs/>
        </w:rPr>
        <w:t xml:space="preserve"> Almacenamiento de archivado</w:t>
      </w:r>
    </w:p>
    <w:p w14:paraId="0DDB8242" w14:textId="77777777" w:rsidR="00D8400D" w:rsidRPr="00D8400D" w:rsidRDefault="00D8400D" w:rsidP="00D8400D">
      <w:pPr>
        <w:numPr>
          <w:ilvl w:val="0"/>
          <w:numId w:val="12"/>
        </w:numPr>
      </w:pPr>
      <w:r w:rsidRPr="00D8400D">
        <w:lastRenderedPageBreak/>
        <w:t>Datos históricos</w:t>
      </w:r>
    </w:p>
    <w:p w14:paraId="3920DDAB" w14:textId="77777777" w:rsidR="00D8400D" w:rsidRPr="00D8400D" w:rsidRDefault="00D8400D" w:rsidP="00D8400D">
      <w:pPr>
        <w:numPr>
          <w:ilvl w:val="0"/>
          <w:numId w:val="12"/>
        </w:numPr>
      </w:pPr>
      <w:r w:rsidRPr="00D8400D">
        <w:t>Acceso lento</w:t>
      </w:r>
    </w:p>
    <w:p w14:paraId="3CE4ABBC" w14:textId="77777777" w:rsidR="00D8400D" w:rsidRPr="00D8400D" w:rsidRDefault="00D8400D" w:rsidP="00D8400D">
      <w:pPr>
        <w:numPr>
          <w:ilvl w:val="0"/>
          <w:numId w:val="12"/>
        </w:numPr>
      </w:pPr>
      <w:r w:rsidRPr="00D8400D">
        <w:t>Muy económico</w:t>
      </w:r>
    </w:p>
    <w:p w14:paraId="2B9D1122" w14:textId="77777777" w:rsidR="00D8400D" w:rsidRPr="00D8400D" w:rsidRDefault="00D8400D" w:rsidP="00D8400D">
      <w:pPr>
        <w:numPr>
          <w:ilvl w:val="0"/>
          <w:numId w:val="12"/>
        </w:numPr>
      </w:pPr>
      <w:r w:rsidRPr="00D8400D">
        <w:t>Usado para cumplimiento legal o copias antiguas</w:t>
      </w:r>
    </w:p>
    <w:p w14:paraId="43A703EB" w14:textId="73F66364" w:rsidR="00D8400D" w:rsidRPr="00D8400D" w:rsidRDefault="00D8400D" w:rsidP="00D8400D"/>
    <w:p w14:paraId="794E1B8B" w14:textId="77777777" w:rsidR="00D8400D" w:rsidRPr="00D8400D" w:rsidRDefault="00D8400D" w:rsidP="00D8400D">
      <w:pPr>
        <w:rPr>
          <w:b/>
          <w:bCs/>
        </w:rPr>
      </w:pPr>
      <w:r w:rsidRPr="00D8400D">
        <w:rPr>
          <w:b/>
          <w:bCs/>
        </w:rPr>
        <w:t>6️</w:t>
      </w:r>
      <w:r w:rsidRPr="00D8400D">
        <w:rPr>
          <w:rFonts w:ascii="Segoe UI Symbol" w:hAnsi="Segoe UI Symbol" w:cs="Segoe UI Symbol"/>
          <w:b/>
          <w:bCs/>
        </w:rPr>
        <w:t>⃣</w:t>
      </w:r>
      <w:r w:rsidRPr="00D8400D">
        <w:rPr>
          <w:b/>
          <w:bCs/>
        </w:rPr>
        <w:t xml:space="preserve"> Seguridad en los servicios de almacenamiento</w:t>
      </w:r>
    </w:p>
    <w:p w14:paraId="4483A725" w14:textId="77777777" w:rsidR="00D8400D" w:rsidRPr="00D8400D" w:rsidRDefault="00D8400D" w:rsidP="00D8400D">
      <w:r w:rsidRPr="00D8400D">
        <w:rPr>
          <w:rFonts w:ascii="Segoe UI Emoji" w:hAnsi="Segoe UI Emoji" w:cs="Segoe UI Emoji"/>
        </w:rPr>
        <w:t>📌</w:t>
      </w:r>
      <w:r w:rsidRPr="00D8400D">
        <w:t xml:space="preserve"> Aspectos clave:</w:t>
      </w:r>
    </w:p>
    <w:p w14:paraId="09B015D4" w14:textId="77777777" w:rsidR="00D8400D" w:rsidRPr="00D8400D" w:rsidRDefault="00D8400D" w:rsidP="00D8400D">
      <w:pPr>
        <w:numPr>
          <w:ilvl w:val="0"/>
          <w:numId w:val="13"/>
        </w:numPr>
      </w:pPr>
      <w:r w:rsidRPr="00D8400D">
        <w:rPr>
          <w:b/>
          <w:bCs/>
        </w:rPr>
        <w:t>Cifrado de datos</w:t>
      </w:r>
      <w:r w:rsidRPr="00D8400D">
        <w:t xml:space="preserve"> (en reposo y en tránsito)</w:t>
      </w:r>
    </w:p>
    <w:p w14:paraId="43422242" w14:textId="77777777" w:rsidR="00D8400D" w:rsidRPr="00D8400D" w:rsidRDefault="00D8400D" w:rsidP="00D8400D">
      <w:pPr>
        <w:numPr>
          <w:ilvl w:val="0"/>
          <w:numId w:val="13"/>
        </w:numPr>
      </w:pPr>
      <w:r w:rsidRPr="00D8400D">
        <w:rPr>
          <w:b/>
          <w:bCs/>
        </w:rPr>
        <w:t>Control de accesos</w:t>
      </w:r>
      <w:r w:rsidRPr="00D8400D">
        <w:t xml:space="preserve"> (usuarios y permisos)</w:t>
      </w:r>
    </w:p>
    <w:p w14:paraId="5B291950" w14:textId="77777777" w:rsidR="00D8400D" w:rsidRPr="00D8400D" w:rsidRDefault="00D8400D" w:rsidP="00D8400D">
      <w:pPr>
        <w:numPr>
          <w:ilvl w:val="0"/>
          <w:numId w:val="13"/>
        </w:numPr>
      </w:pPr>
      <w:r w:rsidRPr="00D8400D">
        <w:rPr>
          <w:b/>
          <w:bCs/>
        </w:rPr>
        <w:t>Copias de seguridad automáticas</w:t>
      </w:r>
    </w:p>
    <w:p w14:paraId="52BCFC03" w14:textId="77777777" w:rsidR="00D8400D" w:rsidRPr="00D8400D" w:rsidRDefault="00D8400D" w:rsidP="00D8400D">
      <w:pPr>
        <w:numPr>
          <w:ilvl w:val="0"/>
          <w:numId w:val="13"/>
        </w:numPr>
      </w:pPr>
      <w:r w:rsidRPr="00D8400D">
        <w:rPr>
          <w:b/>
          <w:bCs/>
        </w:rPr>
        <w:t>Replicación de datos</w:t>
      </w:r>
      <w:r w:rsidRPr="00D8400D">
        <w:t xml:space="preserve"> entre centros de datos</w:t>
      </w:r>
    </w:p>
    <w:p w14:paraId="371CD2C9" w14:textId="77777777" w:rsidR="00D8400D" w:rsidRPr="00D8400D" w:rsidRDefault="00D8400D" w:rsidP="00D8400D">
      <w:r w:rsidRPr="00D8400D">
        <w:rPr>
          <w:rFonts w:ascii="Segoe UI Emoji" w:hAnsi="Segoe UI Emoji" w:cs="Segoe UI Emoji"/>
        </w:rPr>
        <w:t>📌</w:t>
      </w:r>
      <w:r w:rsidRPr="00D8400D">
        <w:t xml:space="preserve"> Modelo de responsabilidad compartida:</w:t>
      </w:r>
    </w:p>
    <w:p w14:paraId="67CF3EBC" w14:textId="77777777" w:rsidR="00D8400D" w:rsidRPr="00D8400D" w:rsidRDefault="00D8400D" w:rsidP="00D8400D">
      <w:pPr>
        <w:numPr>
          <w:ilvl w:val="0"/>
          <w:numId w:val="14"/>
        </w:numPr>
      </w:pPr>
      <w:r w:rsidRPr="00D8400D">
        <w:t>El proveedor protege la infraestructura</w:t>
      </w:r>
    </w:p>
    <w:p w14:paraId="14A6AAB6" w14:textId="77777777" w:rsidR="00D8400D" w:rsidRPr="00D8400D" w:rsidRDefault="00D8400D" w:rsidP="00D8400D">
      <w:pPr>
        <w:numPr>
          <w:ilvl w:val="0"/>
          <w:numId w:val="14"/>
        </w:numPr>
      </w:pPr>
      <w:r w:rsidRPr="00D8400D">
        <w:t>El usuario gestiona accesos y datos</w:t>
      </w:r>
    </w:p>
    <w:p w14:paraId="58EFB79F" w14:textId="2BBC5ADC" w:rsidR="00D8400D" w:rsidRPr="00D8400D" w:rsidRDefault="00D8400D" w:rsidP="00D8400D"/>
    <w:p w14:paraId="7F642EBE" w14:textId="77777777" w:rsidR="00D8400D" w:rsidRPr="00D8400D" w:rsidRDefault="00D8400D" w:rsidP="00D8400D">
      <w:pPr>
        <w:rPr>
          <w:b/>
          <w:bCs/>
        </w:rPr>
      </w:pPr>
      <w:r w:rsidRPr="00D8400D">
        <w:rPr>
          <w:b/>
          <w:bCs/>
        </w:rPr>
        <w:t>7️</w:t>
      </w:r>
      <w:r w:rsidRPr="00D8400D">
        <w:rPr>
          <w:rFonts w:ascii="Segoe UI Symbol" w:hAnsi="Segoe UI Symbol" w:cs="Segoe UI Symbol"/>
          <w:b/>
          <w:bCs/>
        </w:rPr>
        <w:t>⃣</w:t>
      </w:r>
      <w:r w:rsidRPr="00D8400D">
        <w:rPr>
          <w:b/>
          <w:bCs/>
        </w:rPr>
        <w:t xml:space="preserve"> Relación con otros servicios cloud</w:t>
      </w:r>
    </w:p>
    <w:p w14:paraId="41622303" w14:textId="77777777" w:rsidR="00D8400D" w:rsidRPr="00D8400D" w:rsidRDefault="00D8400D" w:rsidP="00D8400D">
      <w:r w:rsidRPr="00D8400D">
        <w:t>El almacenamiento se integra con:</w:t>
      </w:r>
    </w:p>
    <w:p w14:paraId="6CE60AD2" w14:textId="77777777" w:rsidR="00D8400D" w:rsidRPr="00D8400D" w:rsidRDefault="00D8400D" w:rsidP="00D8400D">
      <w:pPr>
        <w:numPr>
          <w:ilvl w:val="0"/>
          <w:numId w:val="15"/>
        </w:numPr>
      </w:pPr>
      <w:r w:rsidRPr="00D8400D">
        <w:t xml:space="preserve">Máquinas virtuales (block </w:t>
      </w:r>
      <w:proofErr w:type="spellStart"/>
      <w:r w:rsidRPr="00D8400D">
        <w:t>storage</w:t>
      </w:r>
      <w:proofErr w:type="spellEnd"/>
      <w:r w:rsidRPr="00D8400D">
        <w:t>)</w:t>
      </w:r>
    </w:p>
    <w:p w14:paraId="503A073C" w14:textId="77777777" w:rsidR="00D8400D" w:rsidRPr="00D8400D" w:rsidRDefault="00D8400D" w:rsidP="00D8400D">
      <w:pPr>
        <w:numPr>
          <w:ilvl w:val="0"/>
          <w:numId w:val="15"/>
        </w:numPr>
      </w:pPr>
      <w:r w:rsidRPr="00D8400D">
        <w:t>Aplicaciones web (</w:t>
      </w:r>
      <w:proofErr w:type="spellStart"/>
      <w:r w:rsidRPr="00D8400D">
        <w:t>object</w:t>
      </w:r>
      <w:proofErr w:type="spellEnd"/>
      <w:r w:rsidRPr="00D8400D">
        <w:t xml:space="preserve"> </w:t>
      </w:r>
      <w:proofErr w:type="spellStart"/>
      <w:r w:rsidRPr="00D8400D">
        <w:t>storage</w:t>
      </w:r>
      <w:proofErr w:type="spellEnd"/>
      <w:r w:rsidRPr="00D8400D">
        <w:t>)</w:t>
      </w:r>
    </w:p>
    <w:p w14:paraId="5D3466D5" w14:textId="77777777" w:rsidR="00D8400D" w:rsidRPr="00D8400D" w:rsidRDefault="00D8400D" w:rsidP="00D8400D">
      <w:pPr>
        <w:numPr>
          <w:ilvl w:val="0"/>
          <w:numId w:val="15"/>
        </w:numPr>
      </w:pPr>
      <w:r w:rsidRPr="00D8400D">
        <w:t xml:space="preserve">Sistemas colaborativos (file </w:t>
      </w:r>
      <w:proofErr w:type="spellStart"/>
      <w:r w:rsidRPr="00D8400D">
        <w:t>storage</w:t>
      </w:r>
      <w:proofErr w:type="spellEnd"/>
      <w:r w:rsidRPr="00D8400D">
        <w:t>)</w:t>
      </w:r>
    </w:p>
    <w:p w14:paraId="3E59D1A5" w14:textId="77777777" w:rsidR="00D8400D" w:rsidRDefault="00D8400D" w:rsidP="00D8400D">
      <w:pPr>
        <w:numPr>
          <w:ilvl w:val="0"/>
          <w:numId w:val="15"/>
        </w:numPr>
      </w:pPr>
      <w:r w:rsidRPr="00D8400D">
        <w:t xml:space="preserve">Servicios de </w:t>
      </w:r>
      <w:proofErr w:type="spellStart"/>
      <w:r w:rsidRPr="00D8400D">
        <w:t>backup</w:t>
      </w:r>
      <w:proofErr w:type="spellEnd"/>
      <w:r w:rsidRPr="00D8400D">
        <w:t xml:space="preserve"> y recuperación ante desastres</w:t>
      </w:r>
    </w:p>
    <w:p w14:paraId="246D3D24" w14:textId="77777777" w:rsidR="009B4444" w:rsidRPr="00D8400D" w:rsidRDefault="009B4444" w:rsidP="009B4444"/>
    <w:p w14:paraId="6980FB4A" w14:textId="77777777" w:rsidR="009B4444" w:rsidRPr="009B4444" w:rsidRDefault="009B4444" w:rsidP="009B4444">
      <w:r w:rsidRPr="009B4444">
        <w:t xml:space="preserve">Un </w:t>
      </w:r>
      <w:r w:rsidRPr="009B4444">
        <w:rPr>
          <w:b/>
          <w:bCs/>
        </w:rPr>
        <w:t>NAS</w:t>
      </w:r>
      <w:r w:rsidRPr="009B4444">
        <w:t xml:space="preserve"> es un </w:t>
      </w:r>
      <w:r w:rsidRPr="009B4444">
        <w:rPr>
          <w:b/>
          <w:bCs/>
        </w:rPr>
        <w:t>dispositivo de almacenamiento conectado a una red</w:t>
      </w:r>
      <w:r w:rsidRPr="009B4444">
        <w:t xml:space="preserve"> que permite </w:t>
      </w:r>
      <w:r w:rsidRPr="009B4444">
        <w:rPr>
          <w:b/>
          <w:bCs/>
        </w:rPr>
        <w:t>guardar y compartir archivos</w:t>
      </w:r>
      <w:r w:rsidRPr="009B4444">
        <w:t xml:space="preserve"> entre varios usuarios y equipos de forma centralizada.</w:t>
      </w:r>
    </w:p>
    <w:p w14:paraId="14353946" w14:textId="77777777" w:rsidR="009B4444" w:rsidRPr="009B4444" w:rsidRDefault="009B4444" w:rsidP="009B4444">
      <w:r w:rsidRPr="009B4444">
        <w:rPr>
          <w:rFonts w:ascii="Segoe UI Emoji" w:hAnsi="Segoe UI Emoji" w:cs="Segoe UI Emoji"/>
        </w:rPr>
        <w:t>📌</w:t>
      </w:r>
      <w:r w:rsidRPr="009B4444">
        <w:t xml:space="preserve"> Proporciona </w:t>
      </w:r>
      <w:r w:rsidRPr="009B4444">
        <w:rPr>
          <w:b/>
          <w:bCs/>
        </w:rPr>
        <w:t>almacenamiento de archivos (File Storage)</w:t>
      </w:r>
      <w:r w:rsidRPr="009B4444">
        <w:t xml:space="preserve">, organizado en </w:t>
      </w:r>
      <w:r w:rsidRPr="009B4444">
        <w:rPr>
          <w:b/>
          <w:bCs/>
        </w:rPr>
        <w:t>carpetas y ficheros</w:t>
      </w:r>
      <w:r w:rsidRPr="009B4444">
        <w:t>, igual que en un sistema tradicional.</w:t>
      </w:r>
    </w:p>
    <w:p w14:paraId="58E301C7" w14:textId="77777777" w:rsidR="009B4444" w:rsidRPr="009B4444" w:rsidRDefault="009B4444" w:rsidP="009B4444">
      <w:pPr>
        <w:rPr>
          <w:b/>
          <w:bCs/>
        </w:rPr>
      </w:pPr>
      <w:r w:rsidRPr="009B4444">
        <w:rPr>
          <w:rFonts w:ascii="Segoe UI Emoji" w:hAnsi="Segoe UI Emoji" w:cs="Segoe UI Emoji"/>
          <w:b/>
          <w:bCs/>
        </w:rPr>
        <w:t>🔹</w:t>
      </w:r>
      <w:r w:rsidRPr="009B4444">
        <w:rPr>
          <w:b/>
          <w:bCs/>
        </w:rPr>
        <w:t xml:space="preserve"> Características principales</w:t>
      </w:r>
    </w:p>
    <w:p w14:paraId="17C816D9" w14:textId="77777777" w:rsidR="009B4444" w:rsidRPr="009B4444" w:rsidRDefault="009B4444" w:rsidP="009B4444">
      <w:pPr>
        <w:numPr>
          <w:ilvl w:val="0"/>
          <w:numId w:val="16"/>
        </w:numPr>
      </w:pPr>
      <w:r w:rsidRPr="009B4444">
        <w:t>Conectado a la red local (LAN)</w:t>
      </w:r>
    </w:p>
    <w:p w14:paraId="7221375B" w14:textId="77777777" w:rsidR="009B4444" w:rsidRPr="009B4444" w:rsidRDefault="009B4444" w:rsidP="009B4444">
      <w:pPr>
        <w:numPr>
          <w:ilvl w:val="0"/>
          <w:numId w:val="16"/>
        </w:numPr>
      </w:pPr>
      <w:r w:rsidRPr="009B4444">
        <w:t>Acceso simultáneo de varios usuarios</w:t>
      </w:r>
    </w:p>
    <w:p w14:paraId="7F55848F" w14:textId="77777777" w:rsidR="009B4444" w:rsidRPr="009B4444" w:rsidRDefault="009B4444" w:rsidP="009B4444">
      <w:pPr>
        <w:numPr>
          <w:ilvl w:val="0"/>
          <w:numId w:val="16"/>
        </w:numPr>
      </w:pPr>
      <w:r w:rsidRPr="009B4444">
        <w:t xml:space="preserve">Usa protocolos como </w:t>
      </w:r>
      <w:r w:rsidRPr="009B4444">
        <w:rPr>
          <w:b/>
          <w:bCs/>
        </w:rPr>
        <w:t>SMB/CIFS, NFS o FTP</w:t>
      </w:r>
    </w:p>
    <w:p w14:paraId="0ECB4E60" w14:textId="77777777" w:rsidR="009B4444" w:rsidRPr="009B4444" w:rsidRDefault="009B4444" w:rsidP="009B4444">
      <w:pPr>
        <w:numPr>
          <w:ilvl w:val="0"/>
          <w:numId w:val="16"/>
        </w:numPr>
      </w:pPr>
      <w:r w:rsidRPr="009B4444">
        <w:t>Tiene su propio sistema operativo</w:t>
      </w:r>
    </w:p>
    <w:p w14:paraId="288A660F" w14:textId="77777777" w:rsidR="009B4444" w:rsidRPr="009B4444" w:rsidRDefault="009B4444" w:rsidP="009B4444">
      <w:pPr>
        <w:numPr>
          <w:ilvl w:val="0"/>
          <w:numId w:val="16"/>
        </w:numPr>
      </w:pPr>
      <w:r w:rsidRPr="009B4444">
        <w:t>Permite gestión de usuarios y permisos</w:t>
      </w:r>
    </w:p>
    <w:p w14:paraId="607A153B" w14:textId="77777777" w:rsidR="009B4444" w:rsidRPr="009B4444" w:rsidRDefault="009B4444" w:rsidP="009B4444">
      <w:pPr>
        <w:rPr>
          <w:b/>
          <w:bCs/>
        </w:rPr>
      </w:pPr>
      <w:r w:rsidRPr="009B4444">
        <w:rPr>
          <w:rFonts w:ascii="Segoe UI Emoji" w:hAnsi="Segoe UI Emoji" w:cs="Segoe UI Emoji"/>
          <w:b/>
          <w:bCs/>
        </w:rPr>
        <w:t>🔹</w:t>
      </w:r>
      <w:r w:rsidRPr="009B4444">
        <w:rPr>
          <w:b/>
          <w:bCs/>
        </w:rPr>
        <w:t xml:space="preserve"> Usos habituales</w:t>
      </w:r>
    </w:p>
    <w:p w14:paraId="468D52B9" w14:textId="77777777" w:rsidR="009B4444" w:rsidRPr="009B4444" w:rsidRDefault="009B4444" w:rsidP="009B4444">
      <w:pPr>
        <w:numPr>
          <w:ilvl w:val="0"/>
          <w:numId w:val="17"/>
        </w:numPr>
      </w:pPr>
      <w:r w:rsidRPr="009B4444">
        <w:t>Compartir archivos en empresas</w:t>
      </w:r>
    </w:p>
    <w:p w14:paraId="36AB5854" w14:textId="77777777" w:rsidR="009B4444" w:rsidRPr="009B4444" w:rsidRDefault="009B4444" w:rsidP="009B4444">
      <w:pPr>
        <w:numPr>
          <w:ilvl w:val="0"/>
          <w:numId w:val="17"/>
        </w:numPr>
      </w:pPr>
      <w:r w:rsidRPr="009B4444">
        <w:t>Copias de seguridad</w:t>
      </w:r>
    </w:p>
    <w:p w14:paraId="66684F2D" w14:textId="77777777" w:rsidR="009B4444" w:rsidRPr="009B4444" w:rsidRDefault="009B4444" w:rsidP="009B4444">
      <w:pPr>
        <w:numPr>
          <w:ilvl w:val="0"/>
          <w:numId w:val="17"/>
        </w:numPr>
      </w:pPr>
      <w:r w:rsidRPr="009B4444">
        <w:t>Almacenamiento centralizado</w:t>
      </w:r>
    </w:p>
    <w:p w14:paraId="4AB2682F" w14:textId="77777777" w:rsidR="009B4444" w:rsidRPr="009B4444" w:rsidRDefault="009B4444" w:rsidP="009B4444">
      <w:pPr>
        <w:numPr>
          <w:ilvl w:val="0"/>
          <w:numId w:val="17"/>
        </w:numPr>
      </w:pPr>
      <w:r w:rsidRPr="009B4444">
        <w:t>Trabajo colaborativo</w:t>
      </w:r>
    </w:p>
    <w:p w14:paraId="3953B010" w14:textId="77777777" w:rsidR="009B4444" w:rsidRPr="009B4444" w:rsidRDefault="009B4444" w:rsidP="009B4444">
      <w:pPr>
        <w:rPr>
          <w:b/>
          <w:bCs/>
        </w:rPr>
      </w:pPr>
      <w:r w:rsidRPr="009B4444">
        <w:rPr>
          <w:rFonts w:ascii="Segoe UI Emoji" w:hAnsi="Segoe UI Emoji" w:cs="Segoe UI Emoji"/>
          <w:b/>
          <w:bCs/>
        </w:rPr>
        <w:t>🔹</w:t>
      </w:r>
      <w:r w:rsidRPr="009B4444">
        <w:rPr>
          <w:b/>
          <w:bCs/>
        </w:rPr>
        <w:t xml:space="preserve"> Seguridad</w:t>
      </w:r>
    </w:p>
    <w:p w14:paraId="5A96193F" w14:textId="77777777" w:rsidR="009B4444" w:rsidRPr="009B4444" w:rsidRDefault="009B4444" w:rsidP="009B4444">
      <w:pPr>
        <w:numPr>
          <w:ilvl w:val="0"/>
          <w:numId w:val="18"/>
        </w:numPr>
      </w:pPr>
      <w:r w:rsidRPr="009B4444">
        <w:t>Control de accesos</w:t>
      </w:r>
    </w:p>
    <w:p w14:paraId="4B537202" w14:textId="77777777" w:rsidR="009B4444" w:rsidRPr="009B4444" w:rsidRDefault="009B4444" w:rsidP="009B4444">
      <w:pPr>
        <w:numPr>
          <w:ilvl w:val="0"/>
          <w:numId w:val="18"/>
        </w:numPr>
      </w:pPr>
      <w:r w:rsidRPr="009B4444">
        <w:t>Cifrado de datos</w:t>
      </w:r>
    </w:p>
    <w:p w14:paraId="5B4994AF" w14:textId="77777777" w:rsidR="009B4444" w:rsidRPr="009B4444" w:rsidRDefault="009B4444" w:rsidP="009B4444">
      <w:pPr>
        <w:numPr>
          <w:ilvl w:val="0"/>
          <w:numId w:val="18"/>
        </w:numPr>
      </w:pPr>
      <w:r w:rsidRPr="009B4444">
        <w:t xml:space="preserve">RAID para tolerancia a fallos (no sustituye a un </w:t>
      </w:r>
      <w:proofErr w:type="spellStart"/>
      <w:r w:rsidRPr="009B4444">
        <w:t>backup</w:t>
      </w:r>
      <w:proofErr w:type="spellEnd"/>
      <w:r w:rsidRPr="009B4444">
        <w:t>)</w:t>
      </w:r>
    </w:p>
    <w:p w14:paraId="30D9F53C" w14:textId="77777777" w:rsidR="009B4444" w:rsidRPr="009B4444" w:rsidRDefault="009B4444" w:rsidP="009B4444">
      <w:pPr>
        <w:rPr>
          <w:b/>
          <w:bCs/>
        </w:rPr>
      </w:pPr>
      <w:r w:rsidRPr="009B4444">
        <w:rPr>
          <w:rFonts w:ascii="Segoe UI Emoji" w:hAnsi="Segoe UI Emoji" w:cs="Segoe UI Emoji"/>
          <w:b/>
          <w:bCs/>
        </w:rPr>
        <w:t>🔹</w:t>
      </w:r>
      <w:r w:rsidRPr="009B4444">
        <w:rPr>
          <w:b/>
          <w:bCs/>
        </w:rPr>
        <w:t xml:space="preserve"> Relación con la nube</w:t>
      </w:r>
    </w:p>
    <w:p w14:paraId="34A1DBB5" w14:textId="77777777" w:rsidR="009B4444" w:rsidRPr="009B4444" w:rsidRDefault="009B4444" w:rsidP="009B4444">
      <w:pPr>
        <w:numPr>
          <w:ilvl w:val="0"/>
          <w:numId w:val="19"/>
        </w:numPr>
      </w:pPr>
      <w:r w:rsidRPr="009B4444">
        <w:t xml:space="preserve">El NAS es una solución </w:t>
      </w:r>
      <w:r w:rsidRPr="009B4444">
        <w:rPr>
          <w:b/>
          <w:bCs/>
        </w:rPr>
        <w:t>local</w:t>
      </w:r>
    </w:p>
    <w:p w14:paraId="40769196" w14:textId="77777777" w:rsidR="009B4444" w:rsidRPr="009B4444" w:rsidRDefault="009B4444" w:rsidP="009B4444">
      <w:pPr>
        <w:numPr>
          <w:ilvl w:val="0"/>
          <w:numId w:val="19"/>
        </w:numPr>
      </w:pPr>
      <w:r w:rsidRPr="009B4444">
        <w:t xml:space="preserve">En la nube, su equivalente es el </w:t>
      </w:r>
      <w:r w:rsidRPr="009B4444">
        <w:rPr>
          <w:b/>
          <w:bCs/>
        </w:rPr>
        <w:t>almacenamiento de archivos gestionado</w:t>
      </w:r>
    </w:p>
    <w:p w14:paraId="1FBBF160" w14:textId="77777777" w:rsidR="009B4444" w:rsidRPr="009B4444" w:rsidRDefault="009B4444" w:rsidP="009B4444">
      <w:pPr>
        <w:numPr>
          <w:ilvl w:val="0"/>
          <w:numId w:val="19"/>
        </w:numPr>
      </w:pPr>
      <w:r w:rsidRPr="009B4444">
        <w:t xml:space="preserve">Puede integrarse en modelos de </w:t>
      </w:r>
      <w:r w:rsidRPr="009B4444">
        <w:rPr>
          <w:b/>
          <w:bCs/>
        </w:rPr>
        <w:t>nube híbrida</w:t>
      </w:r>
    </w:p>
    <w:p w14:paraId="16CC7FBC" w14:textId="7DA7DC53" w:rsidR="00D8400D" w:rsidRPr="00D8400D" w:rsidRDefault="00D8400D" w:rsidP="00D8400D"/>
    <w:p w14:paraId="5237D0F8" w14:textId="0E4F56EE" w:rsidR="00D8400D" w:rsidRDefault="009B4444">
      <w:pPr>
        <w:rPr>
          <w:u w:val="single"/>
        </w:rPr>
      </w:pPr>
      <w:r w:rsidRPr="009B4444">
        <w:rPr>
          <w:u w:val="single"/>
        </w:rPr>
        <w:lastRenderedPageBreak/>
        <w:drawing>
          <wp:inline distT="0" distB="0" distL="0" distR="0" wp14:anchorId="14C6AE26" wp14:editId="19F2F455">
            <wp:extent cx="5400040" cy="2634615"/>
            <wp:effectExtent l="0" t="0" r="0" b="0"/>
            <wp:docPr id="349998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98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245B" w14:textId="77777777" w:rsidR="00803FEF" w:rsidRDefault="00803FEF">
      <w:pPr>
        <w:rPr>
          <w:u w:val="single"/>
        </w:rPr>
      </w:pPr>
    </w:p>
    <w:p w14:paraId="441B5C12" w14:textId="77777777" w:rsidR="00803FEF" w:rsidRDefault="00803FEF">
      <w:pPr>
        <w:rPr>
          <w:u w:val="single"/>
        </w:rPr>
      </w:pPr>
    </w:p>
    <w:p w14:paraId="00883A1A" w14:textId="0EAA7B91" w:rsidR="009B4444" w:rsidRDefault="00803FEF" w:rsidP="009B4444">
      <w:pPr>
        <w:rPr>
          <w:u w:val="single"/>
        </w:rPr>
      </w:pPr>
      <w:r>
        <w:rPr>
          <w:u w:val="single"/>
        </w:rPr>
        <w:t>NFS vs SMB/CIFS</w:t>
      </w:r>
    </w:p>
    <w:p w14:paraId="2C88DAA6" w14:textId="05E9E97A" w:rsidR="009B4444" w:rsidRDefault="009B4444" w:rsidP="009B4444">
      <w:r w:rsidRPr="009B4444">
        <w:drawing>
          <wp:inline distT="0" distB="0" distL="0" distR="0" wp14:anchorId="79AEA657" wp14:editId="6A71D66D">
            <wp:extent cx="5400040" cy="2083435"/>
            <wp:effectExtent l="0" t="0" r="0" b="0"/>
            <wp:docPr id="1347026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26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CCDE" w14:textId="77777777" w:rsidR="00803FEF" w:rsidRPr="00803FEF" w:rsidRDefault="00803FEF" w:rsidP="00803FEF"/>
    <w:p w14:paraId="48AF63FF" w14:textId="7846C02A" w:rsidR="00803FEF" w:rsidRDefault="00803FEF" w:rsidP="00803FEF">
      <w:r>
        <w:t xml:space="preserve">ESTRUCTURA VS NO ESTRUCTURADOS </w:t>
      </w:r>
    </w:p>
    <w:p w14:paraId="7C3F2055" w14:textId="77777777" w:rsidR="00803FEF" w:rsidRDefault="00803FEF" w:rsidP="00803FEF"/>
    <w:p w14:paraId="4E59F85B" w14:textId="38A0717C" w:rsidR="00803FEF" w:rsidRPr="00803FEF" w:rsidRDefault="00803FEF" w:rsidP="00803FEF">
      <w:r w:rsidRPr="00803FEF">
        <w:drawing>
          <wp:inline distT="0" distB="0" distL="0" distR="0" wp14:anchorId="7E2E7570" wp14:editId="2AFC0422">
            <wp:extent cx="5400040" cy="2278380"/>
            <wp:effectExtent l="0" t="0" r="0" b="0"/>
            <wp:docPr id="211375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FEF" w:rsidRPr="00803FEF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43478" w14:textId="77777777" w:rsidR="000E28BB" w:rsidRDefault="000E28BB">
      <w:r>
        <w:separator/>
      </w:r>
    </w:p>
  </w:endnote>
  <w:endnote w:type="continuationSeparator" w:id="0">
    <w:p w14:paraId="33D72457" w14:textId="77777777" w:rsidR="000E28BB" w:rsidRDefault="000E2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CBC98" w14:textId="77777777" w:rsidR="000E28BB" w:rsidRDefault="000E28BB">
      <w:r>
        <w:separator/>
      </w:r>
    </w:p>
  </w:footnote>
  <w:footnote w:type="continuationSeparator" w:id="0">
    <w:p w14:paraId="5E295498" w14:textId="77777777" w:rsidR="000E28BB" w:rsidRDefault="000E28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25768" w14:textId="53EF2ECE" w:rsidR="006B24C9" w:rsidRDefault="00D8400D">
    <w:pPr>
      <w:pStyle w:val="Encabezado"/>
    </w:pPr>
    <w:r>
      <w:t xml:space="preserve">Fundamentos de la computación en la nube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268"/>
    <w:multiLevelType w:val="multilevel"/>
    <w:tmpl w:val="8CB6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4A37"/>
    <w:multiLevelType w:val="multilevel"/>
    <w:tmpl w:val="E908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628"/>
    <w:multiLevelType w:val="multilevel"/>
    <w:tmpl w:val="C24E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B6566"/>
    <w:multiLevelType w:val="multilevel"/>
    <w:tmpl w:val="85F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658A2"/>
    <w:multiLevelType w:val="multilevel"/>
    <w:tmpl w:val="1C5C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268ED"/>
    <w:multiLevelType w:val="multilevel"/>
    <w:tmpl w:val="453A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34FC9"/>
    <w:multiLevelType w:val="multilevel"/>
    <w:tmpl w:val="4D1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A659A"/>
    <w:multiLevelType w:val="multilevel"/>
    <w:tmpl w:val="0940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E6D76"/>
    <w:multiLevelType w:val="multilevel"/>
    <w:tmpl w:val="279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43E72"/>
    <w:multiLevelType w:val="multilevel"/>
    <w:tmpl w:val="A6FA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55F7C"/>
    <w:multiLevelType w:val="multilevel"/>
    <w:tmpl w:val="E42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01849"/>
    <w:multiLevelType w:val="multilevel"/>
    <w:tmpl w:val="C164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C3E73"/>
    <w:multiLevelType w:val="multilevel"/>
    <w:tmpl w:val="F178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56275"/>
    <w:multiLevelType w:val="multilevel"/>
    <w:tmpl w:val="BF32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871B8"/>
    <w:multiLevelType w:val="multilevel"/>
    <w:tmpl w:val="DD8C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97105"/>
    <w:multiLevelType w:val="multilevel"/>
    <w:tmpl w:val="5C2C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83629"/>
    <w:multiLevelType w:val="multilevel"/>
    <w:tmpl w:val="FB8C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D0DA2"/>
    <w:multiLevelType w:val="multilevel"/>
    <w:tmpl w:val="547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24D10"/>
    <w:multiLevelType w:val="multilevel"/>
    <w:tmpl w:val="2A6A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337094">
    <w:abstractNumId w:val="8"/>
  </w:num>
  <w:num w:numId="2" w16cid:durableId="1172917182">
    <w:abstractNumId w:val="4"/>
  </w:num>
  <w:num w:numId="3" w16cid:durableId="2086367833">
    <w:abstractNumId w:val="18"/>
  </w:num>
  <w:num w:numId="4" w16cid:durableId="1003388165">
    <w:abstractNumId w:val="1"/>
  </w:num>
  <w:num w:numId="5" w16cid:durableId="1494876524">
    <w:abstractNumId w:val="0"/>
  </w:num>
  <w:num w:numId="6" w16cid:durableId="1986743062">
    <w:abstractNumId w:val="10"/>
  </w:num>
  <w:num w:numId="7" w16cid:durableId="272372628">
    <w:abstractNumId w:val="14"/>
  </w:num>
  <w:num w:numId="8" w16cid:durableId="1035957978">
    <w:abstractNumId w:val="12"/>
  </w:num>
  <w:num w:numId="9" w16cid:durableId="2100825644">
    <w:abstractNumId w:val="13"/>
  </w:num>
  <w:num w:numId="10" w16cid:durableId="1994791125">
    <w:abstractNumId w:val="11"/>
  </w:num>
  <w:num w:numId="11" w16cid:durableId="363404596">
    <w:abstractNumId w:val="15"/>
  </w:num>
  <w:num w:numId="12" w16cid:durableId="1067537170">
    <w:abstractNumId w:val="2"/>
  </w:num>
  <w:num w:numId="13" w16cid:durableId="206798800">
    <w:abstractNumId w:val="7"/>
  </w:num>
  <w:num w:numId="14" w16cid:durableId="50741099">
    <w:abstractNumId w:val="6"/>
  </w:num>
  <w:num w:numId="15" w16cid:durableId="156262386">
    <w:abstractNumId w:val="5"/>
  </w:num>
  <w:num w:numId="16" w16cid:durableId="1023895938">
    <w:abstractNumId w:val="17"/>
  </w:num>
  <w:num w:numId="17" w16cid:durableId="2088913192">
    <w:abstractNumId w:val="16"/>
  </w:num>
  <w:num w:numId="18" w16cid:durableId="1350567372">
    <w:abstractNumId w:val="9"/>
  </w:num>
  <w:num w:numId="19" w16cid:durableId="1279145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0D"/>
    <w:rsid w:val="000E28BB"/>
    <w:rsid w:val="005977D5"/>
    <w:rsid w:val="005D4461"/>
    <w:rsid w:val="006B24C9"/>
    <w:rsid w:val="00713587"/>
    <w:rsid w:val="00803FEF"/>
    <w:rsid w:val="008444DE"/>
    <w:rsid w:val="009B4444"/>
    <w:rsid w:val="00D8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A1B6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71358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71358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1358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71358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3082\Office%20Word%202003%20Look.dotx" TargetMode="External"/></Relationships>
</file>

<file path=word/theme/theme1.xml><?xml version="1.0" encoding="utf-8"?>
<a:theme xmlns:a="http://schemas.openxmlformats.org/drawingml/2006/main" name="Tema de 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Office Word 2003 Look</Template>
  <TotalTime>0</TotalTime>
  <Pages>5</Pages>
  <Words>774</Words>
  <Characters>4259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2026-02-02T17:35:00Z</dcterms:created>
  <dcterms:modified xsi:type="dcterms:W3CDTF">2026-02-02T18:55:00Z</dcterms:modified>
</cp:coreProperties>
</file>