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5113" w14:textId="77777777" w:rsidR="005E0DAD" w:rsidRPr="005E0DAD" w:rsidRDefault="005E0DAD" w:rsidP="005E0DAD">
      <w:pPr>
        <w:rPr>
          <w:b/>
          <w:bCs/>
        </w:rPr>
      </w:pPr>
      <w:r w:rsidRPr="005E0DAD">
        <w:rPr>
          <w:rFonts w:ascii="Segoe UI Emoji" w:hAnsi="Segoe UI Emoji" w:cs="Segoe UI Emoji"/>
          <w:b/>
          <w:bCs/>
        </w:rPr>
        <w:t>📝</w:t>
      </w:r>
      <w:r w:rsidRPr="005E0DAD">
        <w:rPr>
          <w:b/>
          <w:bCs/>
        </w:rPr>
        <w:t xml:space="preserve"> TEST – SERVICIOS DE ALMACENAMIENTO (TEMA 6)</w:t>
      </w:r>
    </w:p>
    <w:p w14:paraId="3E6AF3E9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1. ¿Qué permiten los servicios de archivos de datos?</w:t>
      </w:r>
    </w:p>
    <w:p w14:paraId="281BF95A" w14:textId="77777777" w:rsidR="005E0DAD" w:rsidRPr="005E0DAD" w:rsidRDefault="005E0DAD" w:rsidP="005E0DAD">
      <w:r w:rsidRPr="005E0DAD">
        <w:t>a) Ejecutar aplicaciones</w:t>
      </w:r>
      <w:r w:rsidRPr="005E0DAD">
        <w:br/>
        <w:t>b) Almacenar archivos en bloques</w:t>
      </w:r>
      <w:r w:rsidRPr="005E0DAD">
        <w:br/>
      </w:r>
      <w:r w:rsidRPr="005E0DAD">
        <w:rPr>
          <w:b/>
          <w:bCs/>
        </w:rPr>
        <w:t>c) Compartir archivos en carpetas</w:t>
      </w:r>
      <w:r w:rsidRPr="005E0DAD">
        <w:br/>
        <w:t>d) Ejecutar funciones serverless</w:t>
      </w:r>
    </w:p>
    <w:p w14:paraId="5439C504" w14:textId="0F142A65" w:rsidR="005E0DAD" w:rsidRPr="005E0DAD" w:rsidRDefault="005E0DAD" w:rsidP="005E0DAD"/>
    <w:p w14:paraId="474803B1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2. ¿Qué tipo de almacenamiento utiliza un NAS?</w:t>
      </w:r>
    </w:p>
    <w:p w14:paraId="30C283F4" w14:textId="77777777" w:rsidR="005E0DAD" w:rsidRPr="005E0DAD" w:rsidRDefault="005E0DAD" w:rsidP="005E0DAD">
      <w:r w:rsidRPr="005E0DAD">
        <w:t>a) Objetos</w:t>
      </w:r>
      <w:r w:rsidRPr="005E0DAD">
        <w:br/>
        <w:t>b) Bloques</w:t>
      </w:r>
      <w:r w:rsidRPr="005E0DAD">
        <w:br/>
      </w:r>
      <w:r w:rsidRPr="005E0DAD">
        <w:rPr>
          <w:b/>
          <w:bCs/>
        </w:rPr>
        <w:t>c) Archivos</w:t>
      </w:r>
      <w:r w:rsidRPr="005E0DAD">
        <w:br/>
        <w:t>d) Caché</w:t>
      </w:r>
    </w:p>
    <w:p w14:paraId="314CFBA3" w14:textId="16B0936B" w:rsidR="005E0DAD" w:rsidRPr="005E0DAD" w:rsidRDefault="005E0DAD" w:rsidP="005E0DAD"/>
    <w:p w14:paraId="715E6771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3. ¿Cuál es el protocolo más usado en entornos Windows para compartir archivos?</w:t>
      </w:r>
    </w:p>
    <w:p w14:paraId="4DB341FA" w14:textId="77777777" w:rsidR="005E0DAD" w:rsidRPr="005E0DAD" w:rsidRDefault="005E0DAD" w:rsidP="005E0DAD">
      <w:pPr>
        <w:rPr>
          <w:lang w:val="en-US"/>
        </w:rPr>
      </w:pPr>
      <w:r w:rsidRPr="005E0DAD">
        <w:rPr>
          <w:lang w:val="en-US"/>
        </w:rPr>
        <w:t>a) NFS</w:t>
      </w:r>
      <w:r w:rsidRPr="005E0DAD">
        <w:rPr>
          <w:lang w:val="en-US"/>
        </w:rPr>
        <w:br/>
        <w:t>b) FTP</w:t>
      </w:r>
      <w:r w:rsidRPr="005E0DAD">
        <w:rPr>
          <w:lang w:val="en-US"/>
        </w:rPr>
        <w:br/>
      </w:r>
      <w:r w:rsidRPr="005E0DAD">
        <w:rPr>
          <w:b/>
          <w:bCs/>
          <w:lang w:val="en-US"/>
        </w:rPr>
        <w:t>c) SMB/CIFS</w:t>
      </w:r>
      <w:r w:rsidRPr="005E0DAD">
        <w:rPr>
          <w:lang w:val="en-US"/>
        </w:rPr>
        <w:br/>
        <w:t>d) HTTP</w:t>
      </w:r>
    </w:p>
    <w:p w14:paraId="70F6EB42" w14:textId="50598E2F" w:rsidR="005E0DAD" w:rsidRPr="005E0DAD" w:rsidRDefault="005E0DAD" w:rsidP="005E0DAD"/>
    <w:p w14:paraId="4BAC4234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4. ¿Qué protocolo se usa principalmente en sistemas Linux?</w:t>
      </w:r>
    </w:p>
    <w:p w14:paraId="2A74AF37" w14:textId="77777777" w:rsidR="005E0DAD" w:rsidRPr="005E0DAD" w:rsidRDefault="005E0DAD" w:rsidP="005E0DAD">
      <w:pPr>
        <w:rPr>
          <w:lang w:val="en-US"/>
        </w:rPr>
      </w:pPr>
      <w:r w:rsidRPr="005E0DAD">
        <w:rPr>
          <w:lang w:val="en-US"/>
        </w:rPr>
        <w:t>a) SMB</w:t>
      </w:r>
      <w:r w:rsidRPr="005E0DAD">
        <w:rPr>
          <w:lang w:val="en-US"/>
        </w:rPr>
        <w:br/>
      </w:r>
      <w:r w:rsidRPr="005E0DAD">
        <w:rPr>
          <w:b/>
          <w:bCs/>
          <w:lang w:val="en-US"/>
        </w:rPr>
        <w:t>b) NFS</w:t>
      </w:r>
      <w:r w:rsidRPr="005E0DAD">
        <w:rPr>
          <w:lang w:val="en-US"/>
        </w:rPr>
        <w:br/>
        <w:t>c) HTTPS</w:t>
      </w:r>
      <w:r w:rsidRPr="005E0DAD">
        <w:rPr>
          <w:lang w:val="en-US"/>
        </w:rPr>
        <w:br/>
        <w:t>d) FTP</w:t>
      </w:r>
    </w:p>
    <w:p w14:paraId="5972A127" w14:textId="26DEE73B" w:rsidR="005E0DAD" w:rsidRPr="005E0DAD" w:rsidRDefault="005E0DAD" w:rsidP="005E0DAD"/>
    <w:p w14:paraId="1D9D3CA5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5. ¿Qué característica define al almacenamiento de archivos?</w:t>
      </w:r>
    </w:p>
    <w:p w14:paraId="342C59DD" w14:textId="77777777" w:rsidR="005E0DAD" w:rsidRPr="005E0DAD" w:rsidRDefault="005E0DAD" w:rsidP="005E0DAD">
      <w:r w:rsidRPr="005E0DAD">
        <w:t>a) Uso de metadatos</w:t>
      </w:r>
      <w:r w:rsidRPr="005E0DAD">
        <w:br/>
      </w:r>
      <w:r w:rsidRPr="005E0DAD">
        <w:rPr>
          <w:b/>
          <w:bCs/>
        </w:rPr>
        <w:t>b) Organización en carpetas</w:t>
      </w:r>
      <w:r w:rsidRPr="005E0DAD">
        <w:br/>
        <w:t>c) Acceso por API</w:t>
      </w:r>
      <w:r w:rsidRPr="005E0DAD">
        <w:br/>
        <w:t>d) Acceso solo local</w:t>
      </w:r>
    </w:p>
    <w:p w14:paraId="2480378C" w14:textId="7C88CAF4" w:rsidR="005E0DAD" w:rsidRPr="005E0DAD" w:rsidRDefault="005E0DAD" w:rsidP="005E0DAD"/>
    <w:p w14:paraId="65DFBB8A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6. ¿Qué servicio en la nube es equivalente a un NAS?</w:t>
      </w:r>
    </w:p>
    <w:p w14:paraId="532A9A7D" w14:textId="77777777" w:rsidR="005E0DAD" w:rsidRPr="005E0DAD" w:rsidRDefault="005E0DAD" w:rsidP="005E0DAD">
      <w:r w:rsidRPr="005E0DAD">
        <w:t>a) Almacenamiento de objetos</w:t>
      </w:r>
      <w:r w:rsidRPr="005E0DAD">
        <w:br/>
        <w:t>b) Almacenamiento de bloques</w:t>
      </w:r>
      <w:r w:rsidRPr="005E0DAD">
        <w:br/>
      </w:r>
      <w:r w:rsidRPr="005E0DAD">
        <w:rPr>
          <w:b/>
          <w:bCs/>
        </w:rPr>
        <w:t>c) Servicio de archivos gestionado</w:t>
      </w:r>
      <w:r w:rsidRPr="005E0DAD">
        <w:br/>
        <w:t>d) Computación serverless</w:t>
      </w:r>
    </w:p>
    <w:p w14:paraId="247582D5" w14:textId="1E995CC6" w:rsidR="005E0DAD" w:rsidRPr="005E0DAD" w:rsidRDefault="005E0DAD" w:rsidP="005E0DAD"/>
    <w:p w14:paraId="4B28DB8D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7. ¿Qué ventaja ofrece la nube frente a un NAS local?</w:t>
      </w:r>
    </w:p>
    <w:p w14:paraId="797B9692" w14:textId="77777777" w:rsidR="005E0DAD" w:rsidRPr="005E0DAD" w:rsidRDefault="005E0DAD" w:rsidP="005E0DAD">
      <w:r w:rsidRPr="005E0DAD">
        <w:t>a) Menor seguridad</w:t>
      </w:r>
      <w:r w:rsidRPr="005E0DAD">
        <w:br/>
      </w:r>
      <w:r w:rsidRPr="005E0DAD">
        <w:rPr>
          <w:b/>
          <w:bCs/>
        </w:rPr>
        <w:t>b) Escalabilidad automática</w:t>
      </w:r>
      <w:r w:rsidRPr="005E0DAD">
        <w:br/>
        <w:t>c) Acceso limitado</w:t>
      </w:r>
      <w:r w:rsidRPr="005E0DAD">
        <w:br/>
        <w:t>d) Mayor coste inicial</w:t>
      </w:r>
    </w:p>
    <w:p w14:paraId="154C63E4" w14:textId="7264C2FD" w:rsidR="005E0DAD" w:rsidRPr="005E0DAD" w:rsidRDefault="005E0DAD" w:rsidP="005E0DAD"/>
    <w:p w14:paraId="2EA0D741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8. ¿Qué protocolo NO cifra los datos por defecto?</w:t>
      </w:r>
    </w:p>
    <w:p w14:paraId="6B6E9FA5" w14:textId="77777777" w:rsidR="005E0DAD" w:rsidRPr="005E0DAD" w:rsidRDefault="005E0DAD" w:rsidP="005E0DAD">
      <w:pPr>
        <w:rPr>
          <w:lang w:val="en-US"/>
        </w:rPr>
      </w:pPr>
      <w:r w:rsidRPr="005E0DAD">
        <w:rPr>
          <w:lang w:val="en-US"/>
        </w:rPr>
        <w:t>a) SMB</w:t>
      </w:r>
      <w:r w:rsidRPr="005E0DAD">
        <w:rPr>
          <w:lang w:val="en-US"/>
        </w:rPr>
        <w:br/>
        <w:t>b) NFS</w:t>
      </w:r>
      <w:r w:rsidRPr="005E0DAD">
        <w:rPr>
          <w:lang w:val="en-US"/>
        </w:rPr>
        <w:br/>
      </w:r>
      <w:r w:rsidRPr="005E0DAD">
        <w:rPr>
          <w:b/>
          <w:bCs/>
          <w:lang w:val="en-US"/>
        </w:rPr>
        <w:t>c) FTP</w:t>
      </w:r>
      <w:r w:rsidRPr="005E0DAD">
        <w:rPr>
          <w:lang w:val="en-US"/>
        </w:rPr>
        <w:br/>
        <w:t>d) SFTP</w:t>
      </w:r>
    </w:p>
    <w:p w14:paraId="0DEF5E47" w14:textId="0E7D2799" w:rsidR="005E0DAD" w:rsidRPr="005E0DAD" w:rsidRDefault="005E0DAD" w:rsidP="005E0DAD"/>
    <w:p w14:paraId="24FEE47A" w14:textId="77777777" w:rsidR="005E0DAD" w:rsidRDefault="005E0DAD" w:rsidP="005E0DAD">
      <w:pPr>
        <w:rPr>
          <w:b/>
          <w:bCs/>
        </w:rPr>
      </w:pPr>
    </w:p>
    <w:p w14:paraId="33007B79" w14:textId="13AB12DA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lastRenderedPageBreak/>
        <w:t>9. ¿Para qué se usan principalmente los servicios de archivos?</w:t>
      </w:r>
    </w:p>
    <w:p w14:paraId="348D94D8" w14:textId="77777777" w:rsidR="005E0DAD" w:rsidRPr="005E0DAD" w:rsidRDefault="005E0DAD" w:rsidP="005E0DAD">
      <w:r w:rsidRPr="005E0DAD">
        <w:t>a) Bases de datos</w:t>
      </w:r>
      <w:r w:rsidRPr="005E0DAD">
        <w:br/>
      </w:r>
      <w:r w:rsidRPr="005E0DAD">
        <w:rPr>
          <w:b/>
          <w:bCs/>
        </w:rPr>
        <w:t>b) Trabajo colaborativo</w:t>
      </w:r>
      <w:r w:rsidRPr="005E0DAD">
        <w:br/>
        <w:t>c) Streaming de vídeo</w:t>
      </w:r>
      <w:r w:rsidRPr="005E0DAD">
        <w:br/>
        <w:t>d) Procesamiento de datos</w:t>
      </w:r>
    </w:p>
    <w:p w14:paraId="3693EBAD" w14:textId="77777777" w:rsidR="005E0DAD" w:rsidRPr="005E0DAD" w:rsidRDefault="005E0DAD" w:rsidP="005E0DAD">
      <w:r w:rsidRPr="005E0DAD">
        <w:pict w14:anchorId="24B73827">
          <v:rect id="_x0000_i1153" style="width:0;height:1.5pt" o:hralign="center" o:hrstd="t" o:hr="t" fillcolor="#a0a0a0" stroked="f"/>
        </w:pict>
      </w:r>
    </w:p>
    <w:p w14:paraId="63C51114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10. ¿Qué permite el acceso simultáneo de varios usuarios?</w:t>
      </w:r>
    </w:p>
    <w:p w14:paraId="1A2D262D" w14:textId="77777777" w:rsidR="005E0DAD" w:rsidRPr="005E0DAD" w:rsidRDefault="005E0DAD" w:rsidP="005E0DAD">
      <w:r w:rsidRPr="005E0DAD">
        <w:t>a) Almacenamiento de bloques</w:t>
      </w:r>
      <w:r w:rsidRPr="005E0DAD">
        <w:br/>
      </w:r>
      <w:r w:rsidRPr="005E0DAD">
        <w:rPr>
          <w:b/>
          <w:bCs/>
        </w:rPr>
        <w:t>b) Almacenamiento de archivos</w:t>
      </w:r>
      <w:r w:rsidRPr="005E0DAD">
        <w:br/>
        <w:t>c) Almacenamiento local</w:t>
      </w:r>
      <w:r w:rsidRPr="005E0DAD">
        <w:br/>
        <w:t>d) Caché</w:t>
      </w:r>
    </w:p>
    <w:p w14:paraId="511E5421" w14:textId="77777777" w:rsidR="005E0DAD" w:rsidRPr="005E0DAD" w:rsidRDefault="005E0DAD" w:rsidP="005E0DAD">
      <w:r w:rsidRPr="005E0DAD">
        <w:pict w14:anchorId="23F1EA77">
          <v:rect id="_x0000_i1154" style="width:0;height:1.5pt" o:hralign="center" o:hrstd="t" o:hr="t" fillcolor="#a0a0a0" stroked="f"/>
        </w:pict>
      </w:r>
    </w:p>
    <w:p w14:paraId="138E5048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11. ¿Qué es un NAS?</w:t>
      </w:r>
    </w:p>
    <w:p w14:paraId="55AA88E9" w14:textId="77777777" w:rsidR="005E0DAD" w:rsidRPr="005E0DAD" w:rsidRDefault="005E0DAD" w:rsidP="005E0DAD">
      <w:r w:rsidRPr="005E0DAD">
        <w:t>a) Un servicio cloud</w:t>
      </w:r>
      <w:r w:rsidRPr="005E0DAD">
        <w:br/>
        <w:t>b) Un disco externo</w:t>
      </w:r>
      <w:r w:rsidRPr="005E0DAD">
        <w:br/>
      </w:r>
      <w:r w:rsidRPr="005E0DAD">
        <w:rPr>
          <w:b/>
          <w:bCs/>
        </w:rPr>
        <w:t>c) Un dispositivo de almacenamiento en red</w:t>
      </w:r>
      <w:r w:rsidRPr="005E0DAD">
        <w:br/>
        <w:t>d) Una base de datos</w:t>
      </w:r>
    </w:p>
    <w:p w14:paraId="0A5339AD" w14:textId="77777777" w:rsidR="005E0DAD" w:rsidRPr="005E0DAD" w:rsidRDefault="005E0DAD" w:rsidP="005E0DAD">
      <w:r w:rsidRPr="005E0DAD">
        <w:pict w14:anchorId="12BC96D9">
          <v:rect id="_x0000_i1155" style="width:0;height:1.5pt" o:hralign="center" o:hrstd="t" o:hr="t" fillcolor="#a0a0a0" stroked="f"/>
        </w:pict>
      </w:r>
    </w:p>
    <w:p w14:paraId="35D84BF5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12. ¿Qué protocolo es la versión segura de FTP?</w:t>
      </w:r>
    </w:p>
    <w:p w14:paraId="45E6D2FD" w14:textId="77777777" w:rsidR="005E0DAD" w:rsidRPr="005E0DAD" w:rsidRDefault="005E0DAD" w:rsidP="005E0DAD">
      <w:pPr>
        <w:rPr>
          <w:lang w:val="en-US"/>
        </w:rPr>
      </w:pPr>
      <w:r w:rsidRPr="005E0DAD">
        <w:rPr>
          <w:lang w:val="en-US"/>
        </w:rPr>
        <w:t>a) FTPS</w:t>
      </w:r>
      <w:r w:rsidRPr="005E0DAD">
        <w:rPr>
          <w:lang w:val="en-US"/>
        </w:rPr>
        <w:br/>
        <w:t>b) SMB</w:t>
      </w:r>
      <w:r w:rsidRPr="005E0DAD">
        <w:rPr>
          <w:lang w:val="en-US"/>
        </w:rPr>
        <w:br/>
      </w:r>
      <w:r w:rsidRPr="005E0DAD">
        <w:rPr>
          <w:b/>
          <w:bCs/>
          <w:lang w:val="en-US"/>
        </w:rPr>
        <w:t>c) SFTP</w:t>
      </w:r>
      <w:r w:rsidRPr="005E0DAD">
        <w:rPr>
          <w:lang w:val="en-US"/>
        </w:rPr>
        <w:br/>
        <w:t>d) HTTP</w:t>
      </w:r>
    </w:p>
    <w:p w14:paraId="43391DB6" w14:textId="77777777" w:rsidR="005E0DAD" w:rsidRPr="005E0DAD" w:rsidRDefault="005E0DAD" w:rsidP="005E0DAD">
      <w:r w:rsidRPr="005E0DAD">
        <w:pict w14:anchorId="67F3BE79">
          <v:rect id="_x0000_i1156" style="width:0;height:1.5pt" o:hralign="center" o:hrstd="t" o:hr="t" fillcolor="#a0a0a0" stroked="f"/>
        </w:pict>
      </w:r>
    </w:p>
    <w:p w14:paraId="013594E1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13. ¿Qué ofrece RAID en un NAS?</w:t>
      </w:r>
    </w:p>
    <w:p w14:paraId="7F9D3355" w14:textId="77777777" w:rsidR="005E0DAD" w:rsidRPr="005E0DAD" w:rsidRDefault="005E0DAD" w:rsidP="005E0DAD">
      <w:r w:rsidRPr="005E0DAD">
        <w:t>a) Copia de seguridad</w:t>
      </w:r>
      <w:r w:rsidRPr="005E0DAD">
        <w:br/>
        <w:t>b) Más usuarios</w:t>
      </w:r>
      <w:r w:rsidRPr="005E0DAD">
        <w:br/>
      </w:r>
      <w:r w:rsidRPr="005E0DAD">
        <w:rPr>
          <w:b/>
          <w:bCs/>
        </w:rPr>
        <w:t>c) Tolerancia a fallos</w:t>
      </w:r>
      <w:r w:rsidRPr="005E0DAD">
        <w:br/>
        <w:t>d) Cifrado</w:t>
      </w:r>
    </w:p>
    <w:p w14:paraId="4CC73B8A" w14:textId="77777777" w:rsidR="005E0DAD" w:rsidRPr="005E0DAD" w:rsidRDefault="005E0DAD" w:rsidP="005E0DAD">
      <w:r w:rsidRPr="005E0DAD">
        <w:pict w14:anchorId="0CDF1847">
          <v:rect id="_x0000_i1157" style="width:0;height:1.5pt" o:hralign="center" o:hrstd="t" o:hr="t" fillcolor="#a0a0a0" stroked="f"/>
        </w:pict>
      </w:r>
    </w:p>
    <w:p w14:paraId="124405A9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14. ¿Qué afirmación es correcta?</w:t>
      </w:r>
    </w:p>
    <w:p w14:paraId="5699E6C8" w14:textId="77777777" w:rsidR="005E0DAD" w:rsidRPr="005E0DAD" w:rsidRDefault="005E0DAD" w:rsidP="005E0DAD">
      <w:r w:rsidRPr="005E0DAD">
        <w:t xml:space="preserve">a) RAID sustituye al </w:t>
      </w:r>
      <w:proofErr w:type="spellStart"/>
      <w:r w:rsidRPr="005E0DAD">
        <w:t>backup</w:t>
      </w:r>
      <w:proofErr w:type="spellEnd"/>
      <w:r w:rsidRPr="005E0DAD">
        <w:br/>
        <w:t>b) NAS solo funciona en Windows</w:t>
      </w:r>
      <w:r w:rsidRPr="005E0DAD">
        <w:br/>
      </w:r>
      <w:r w:rsidRPr="005E0DAD">
        <w:rPr>
          <w:b/>
          <w:bCs/>
        </w:rPr>
        <w:t>c) RAID protege frente a fallo de discos</w:t>
      </w:r>
      <w:r w:rsidRPr="005E0DAD">
        <w:br/>
        <w:t>d) NAS no tiene permisos</w:t>
      </w:r>
    </w:p>
    <w:p w14:paraId="69375DF2" w14:textId="77777777" w:rsidR="005E0DAD" w:rsidRPr="005E0DAD" w:rsidRDefault="005E0DAD" w:rsidP="005E0DAD">
      <w:r w:rsidRPr="005E0DAD">
        <w:pict w14:anchorId="65B319FB">
          <v:rect id="_x0000_i1158" style="width:0;height:1.5pt" o:hralign="center" o:hrstd="t" o:hr="t" fillcolor="#a0a0a0" stroked="f"/>
        </w:pict>
      </w:r>
    </w:p>
    <w:p w14:paraId="0C1BFE36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15. ¿Qué estructura usa el almacenamiento de objetos?</w:t>
      </w:r>
    </w:p>
    <w:p w14:paraId="28F4034F" w14:textId="77777777" w:rsidR="005E0DAD" w:rsidRPr="005E0DAD" w:rsidRDefault="005E0DAD" w:rsidP="005E0DAD">
      <w:r w:rsidRPr="005E0DAD">
        <w:t>a) Carpetas</w:t>
      </w:r>
      <w:r w:rsidRPr="005E0DAD">
        <w:br/>
        <w:t>b) Bloques</w:t>
      </w:r>
      <w:r w:rsidRPr="005E0DAD">
        <w:br/>
      </w:r>
      <w:r w:rsidRPr="005E0DAD">
        <w:rPr>
          <w:b/>
          <w:bCs/>
        </w:rPr>
        <w:t>c) Objetos con metadatos</w:t>
      </w:r>
      <w:r w:rsidRPr="005E0DAD">
        <w:br/>
        <w:t>d) Directorios raíz</w:t>
      </w:r>
    </w:p>
    <w:p w14:paraId="342FAF30" w14:textId="77777777" w:rsidR="005E0DAD" w:rsidRPr="005E0DAD" w:rsidRDefault="005E0DAD" w:rsidP="005E0DAD">
      <w:r w:rsidRPr="005E0DAD">
        <w:pict w14:anchorId="22F8A93F">
          <v:rect id="_x0000_i1159" style="width:0;height:1.5pt" o:hralign="center" o:hrstd="t" o:hr="t" fillcolor="#a0a0a0" stroked="f"/>
        </w:pict>
      </w:r>
    </w:p>
    <w:p w14:paraId="246094D6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16. ¿Cómo se accede normalmente al almacenamiento de objetos?</w:t>
      </w:r>
    </w:p>
    <w:p w14:paraId="283AABC3" w14:textId="77777777" w:rsidR="005E0DAD" w:rsidRPr="005E0DAD" w:rsidRDefault="005E0DAD" w:rsidP="005E0DAD">
      <w:r w:rsidRPr="005E0DAD">
        <w:t>a) Carpetas compartidas</w:t>
      </w:r>
      <w:r w:rsidRPr="005E0DAD">
        <w:br/>
        <w:t>b) Discos virtuales</w:t>
      </w:r>
      <w:r w:rsidRPr="005E0DAD">
        <w:br/>
      </w:r>
      <w:r w:rsidRPr="005E0DAD">
        <w:rPr>
          <w:b/>
          <w:bCs/>
        </w:rPr>
        <w:t xml:space="preserve">c) </w:t>
      </w:r>
      <w:proofErr w:type="spellStart"/>
      <w:r w:rsidRPr="005E0DAD">
        <w:rPr>
          <w:b/>
          <w:bCs/>
        </w:rPr>
        <w:t>APIs</w:t>
      </w:r>
      <w:proofErr w:type="spellEnd"/>
      <w:r w:rsidRPr="005E0DAD">
        <w:br/>
        <w:t>d) USB</w:t>
      </w:r>
    </w:p>
    <w:p w14:paraId="6DDC1F65" w14:textId="77777777" w:rsidR="005E0DAD" w:rsidRPr="005E0DAD" w:rsidRDefault="005E0DAD" w:rsidP="005E0DAD">
      <w:r w:rsidRPr="005E0DAD">
        <w:pict w14:anchorId="3881A16A">
          <v:rect id="_x0000_i1160" style="width:0;height:1.5pt" o:hralign="center" o:hrstd="t" o:hr="t" fillcolor="#a0a0a0" stroked="f"/>
        </w:pict>
      </w:r>
    </w:p>
    <w:p w14:paraId="68AD0E0B" w14:textId="77777777" w:rsidR="005E0DAD" w:rsidRDefault="005E0DAD" w:rsidP="005E0DAD">
      <w:pPr>
        <w:rPr>
          <w:b/>
          <w:bCs/>
        </w:rPr>
      </w:pPr>
    </w:p>
    <w:p w14:paraId="7C5E5A74" w14:textId="77777777" w:rsidR="005E0DAD" w:rsidRDefault="005E0DAD" w:rsidP="005E0DAD">
      <w:pPr>
        <w:rPr>
          <w:b/>
          <w:bCs/>
        </w:rPr>
      </w:pPr>
    </w:p>
    <w:p w14:paraId="30AD5171" w14:textId="52009B9B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lastRenderedPageBreak/>
        <w:t>17. ¿Qué protocolo permite acceso web seguro a archivos?</w:t>
      </w:r>
    </w:p>
    <w:p w14:paraId="041A1753" w14:textId="77777777" w:rsidR="005E0DAD" w:rsidRPr="005E0DAD" w:rsidRDefault="005E0DAD" w:rsidP="005E0DAD">
      <w:pPr>
        <w:rPr>
          <w:lang w:val="en-US"/>
        </w:rPr>
      </w:pPr>
      <w:r w:rsidRPr="005E0DAD">
        <w:rPr>
          <w:lang w:val="en-US"/>
        </w:rPr>
        <w:t>a) FTP</w:t>
      </w:r>
      <w:r w:rsidRPr="005E0DAD">
        <w:rPr>
          <w:lang w:val="en-US"/>
        </w:rPr>
        <w:br/>
        <w:t>b) HTTP</w:t>
      </w:r>
      <w:r w:rsidRPr="005E0DAD">
        <w:rPr>
          <w:lang w:val="en-US"/>
        </w:rPr>
        <w:br/>
      </w:r>
      <w:r w:rsidRPr="005E0DAD">
        <w:rPr>
          <w:b/>
          <w:bCs/>
          <w:lang w:val="en-US"/>
        </w:rPr>
        <w:t>c) HTTPS</w:t>
      </w:r>
      <w:r w:rsidRPr="005E0DAD">
        <w:rPr>
          <w:lang w:val="en-US"/>
        </w:rPr>
        <w:br/>
        <w:t>d) NFS</w:t>
      </w:r>
    </w:p>
    <w:p w14:paraId="77FD7243" w14:textId="77777777" w:rsidR="005E0DAD" w:rsidRPr="005E0DAD" w:rsidRDefault="005E0DAD" w:rsidP="005E0DAD">
      <w:r w:rsidRPr="005E0DAD">
        <w:pict w14:anchorId="601A3CF1">
          <v:rect id="_x0000_i1161" style="width:0;height:1.5pt" o:hralign="center" o:hrstd="t" o:hr="t" fillcolor="#a0a0a0" stroked="f"/>
        </w:pict>
      </w:r>
    </w:p>
    <w:p w14:paraId="51156D80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18. ¿Qué responsabilidad tiene el usuario en servicios de archivos cloud?</w:t>
      </w:r>
    </w:p>
    <w:p w14:paraId="3E169666" w14:textId="77777777" w:rsidR="005E0DAD" w:rsidRPr="005E0DAD" w:rsidRDefault="005E0DAD" w:rsidP="005E0DAD">
      <w:r w:rsidRPr="005E0DAD">
        <w:t>a) Mantener el hardware</w:t>
      </w:r>
      <w:r w:rsidRPr="005E0DAD">
        <w:br/>
      </w:r>
      <w:r w:rsidRPr="005E0DAD">
        <w:rPr>
          <w:b/>
          <w:bCs/>
        </w:rPr>
        <w:t>b) Gestionar permisos y accesos</w:t>
      </w:r>
      <w:r w:rsidRPr="005E0DAD">
        <w:br/>
        <w:t>c) Reparar discos</w:t>
      </w:r>
      <w:r w:rsidRPr="005E0DAD">
        <w:br/>
        <w:t>d) Garantizar energía eléctrica</w:t>
      </w:r>
    </w:p>
    <w:p w14:paraId="0394AB2A" w14:textId="77777777" w:rsidR="005E0DAD" w:rsidRPr="005E0DAD" w:rsidRDefault="005E0DAD" w:rsidP="005E0DAD">
      <w:r w:rsidRPr="005E0DAD">
        <w:pict w14:anchorId="69A0D6CB">
          <v:rect id="_x0000_i1162" style="width:0;height:1.5pt" o:hralign="center" o:hrstd="t" o:hr="t" fillcolor="#a0a0a0" stroked="f"/>
        </w:pict>
      </w:r>
    </w:p>
    <w:p w14:paraId="79771124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19. ¿Qué modelo permite combinar NAS local y nube?</w:t>
      </w:r>
    </w:p>
    <w:p w14:paraId="67D99CB2" w14:textId="77777777" w:rsidR="005E0DAD" w:rsidRPr="005E0DAD" w:rsidRDefault="005E0DAD" w:rsidP="005E0DAD">
      <w:r w:rsidRPr="005E0DAD">
        <w:t>a) Nube pública</w:t>
      </w:r>
      <w:r w:rsidRPr="005E0DAD">
        <w:br/>
        <w:t>b) Nube privada</w:t>
      </w:r>
      <w:r w:rsidRPr="005E0DAD">
        <w:br/>
      </w:r>
      <w:r w:rsidRPr="005E0DAD">
        <w:rPr>
          <w:b/>
          <w:bCs/>
        </w:rPr>
        <w:t>c) Nube híbrida</w:t>
      </w:r>
      <w:r w:rsidRPr="005E0DAD">
        <w:br/>
        <w:t xml:space="preserve">d) </w:t>
      </w:r>
      <w:proofErr w:type="spellStart"/>
      <w:r w:rsidRPr="005E0DAD">
        <w:t>Multicloud</w:t>
      </w:r>
      <w:proofErr w:type="spellEnd"/>
    </w:p>
    <w:p w14:paraId="225D3401" w14:textId="77777777" w:rsidR="005E0DAD" w:rsidRPr="005E0DAD" w:rsidRDefault="005E0DAD" w:rsidP="005E0DAD">
      <w:r w:rsidRPr="005E0DAD">
        <w:pict w14:anchorId="5A5D2381">
          <v:rect id="_x0000_i1163" style="width:0;height:1.5pt" o:hralign="center" o:hrstd="t" o:hr="t" fillcolor="#a0a0a0" stroked="f"/>
        </w:pict>
      </w:r>
    </w:p>
    <w:p w14:paraId="6CA0CDF2" w14:textId="77777777" w:rsidR="005E0DAD" w:rsidRPr="005E0DAD" w:rsidRDefault="005E0DAD" w:rsidP="005E0DAD">
      <w:pPr>
        <w:rPr>
          <w:b/>
          <w:bCs/>
        </w:rPr>
      </w:pPr>
      <w:r w:rsidRPr="005E0DAD">
        <w:rPr>
          <w:b/>
          <w:bCs/>
        </w:rPr>
        <w:t>20. ¿Cuál es una característica clave de los servicios de archivos?</w:t>
      </w:r>
    </w:p>
    <w:p w14:paraId="7009B6F8" w14:textId="77777777" w:rsidR="005E0DAD" w:rsidRPr="005E0DAD" w:rsidRDefault="005E0DAD" w:rsidP="005E0DAD">
      <w:r w:rsidRPr="005E0DAD">
        <w:t>a) Acceso solo por API</w:t>
      </w:r>
      <w:r w:rsidRPr="005E0DAD">
        <w:br/>
      </w:r>
      <w:r w:rsidRPr="005E0DAD">
        <w:rPr>
          <w:b/>
          <w:bCs/>
        </w:rPr>
        <w:t>b) Estructura jerárquica</w:t>
      </w:r>
      <w:r w:rsidRPr="005E0DAD">
        <w:br/>
        <w:t>c) Uso exclusivo en bases de datos</w:t>
      </w:r>
      <w:r w:rsidRPr="005E0DAD">
        <w:br/>
        <w:t>d) Sin permisos</w:t>
      </w:r>
    </w:p>
    <w:p w14:paraId="3FBD4440" w14:textId="77777777" w:rsidR="005E0DAD" w:rsidRPr="005E0DAD" w:rsidRDefault="005E0DAD" w:rsidP="005E0DAD">
      <w:r w:rsidRPr="005E0DAD">
        <w:pict w14:anchorId="4227EC12">
          <v:rect id="_x0000_i1164" style="width:0;height:1.5pt" o:hralign="center" o:hrstd="t" o:hr="t" fillcolor="#a0a0a0" stroked="f"/>
        </w:pict>
      </w:r>
    </w:p>
    <w:p w14:paraId="4994CC4E" w14:textId="77777777" w:rsidR="00C34C87" w:rsidRDefault="00C34C87"/>
    <w:sectPr w:rsidR="00C34C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BE66" w14:textId="77777777" w:rsidR="003D7AAE" w:rsidRDefault="003D7AAE">
      <w:r>
        <w:separator/>
      </w:r>
    </w:p>
  </w:endnote>
  <w:endnote w:type="continuationSeparator" w:id="0">
    <w:p w14:paraId="307DE5D6" w14:textId="77777777" w:rsidR="003D7AAE" w:rsidRDefault="003D7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9E91C" w14:textId="77777777" w:rsidR="00C34C87" w:rsidRDefault="00C34C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BA1D" w14:textId="77777777" w:rsidR="00C34C87" w:rsidRDefault="00C34C8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BC73E" w14:textId="77777777" w:rsidR="00C34C87" w:rsidRDefault="00C34C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6C2C9" w14:textId="77777777" w:rsidR="003D7AAE" w:rsidRDefault="003D7AAE">
      <w:r>
        <w:separator/>
      </w:r>
    </w:p>
  </w:footnote>
  <w:footnote w:type="continuationSeparator" w:id="0">
    <w:p w14:paraId="23079C51" w14:textId="77777777" w:rsidR="003D7AAE" w:rsidRDefault="003D7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4E700" w14:textId="77777777" w:rsidR="00C34C87" w:rsidRDefault="00C34C8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A26D9" w14:textId="77777777" w:rsidR="00C34C87" w:rsidRDefault="00C34C8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54DC" w14:textId="77777777" w:rsidR="00C34C87" w:rsidRDefault="00C34C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7604C"/>
    <w:multiLevelType w:val="multilevel"/>
    <w:tmpl w:val="32E4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50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AD"/>
    <w:rsid w:val="003D7AAE"/>
    <w:rsid w:val="004423D2"/>
    <w:rsid w:val="005E0DAD"/>
    <w:rsid w:val="00713587"/>
    <w:rsid w:val="00C3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6202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135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1358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35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1358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3082\Office%20Word%202003%20Look.dotx" TargetMode="External"/></Relationships>
</file>

<file path=word/theme/theme1.xml><?xml version="1.0" encoding="utf-8"?>
<a:theme xmlns:a="http://schemas.openxmlformats.org/drawingml/2006/main" name="Tema de 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0</TotalTime>
  <Pages>3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2026-02-02T18:57:00Z</dcterms:created>
  <dcterms:modified xsi:type="dcterms:W3CDTF">2026-02-02T19:01:00Z</dcterms:modified>
</cp:coreProperties>
</file>